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B9B1A8" w14:textId="77777777" w:rsidR="00847965" w:rsidRDefault="00F709D2" w:rsidP="00847965">
      <w:pPr>
        <w:pStyle w:val="Title"/>
        <w:jc w:val="center"/>
      </w:pPr>
      <w:bookmarkStart w:id="0" w:name="_GoBack"/>
      <w:bookmarkEnd w:id="0"/>
      <w:r>
        <w:t xml:space="preserve">Software </w:t>
      </w:r>
      <w:r w:rsidR="007E3F28">
        <w:t>Requirement Specification</w:t>
      </w:r>
    </w:p>
    <w:p w14:paraId="4E645A51" w14:textId="77777777" w:rsidR="00847965" w:rsidRDefault="00847965">
      <w:pPr>
        <w:pStyle w:val="Title"/>
      </w:pPr>
    </w:p>
    <w:p w14:paraId="7AE9A718" w14:textId="77777777" w:rsidR="00847965" w:rsidRDefault="00847965">
      <w:pPr>
        <w:pStyle w:val="Title"/>
      </w:pPr>
    </w:p>
    <w:p w14:paraId="3EE3D1DD" w14:textId="01754743" w:rsidR="002A7CA0" w:rsidRDefault="007B7E81" w:rsidP="00847965">
      <w:pPr>
        <w:pStyle w:val="Title"/>
        <w:jc w:val="center"/>
      </w:pPr>
      <w:r>
        <w:t xml:space="preserve">Vaccination Record </w:t>
      </w:r>
      <w:proofErr w:type="spellStart"/>
      <w:r>
        <w:t>iOS</w:t>
      </w:r>
      <w:proofErr w:type="spellEnd"/>
      <w:r>
        <w:t xml:space="preserve"> App</w:t>
      </w:r>
    </w:p>
    <w:p w14:paraId="44F6E2E0" w14:textId="77777777" w:rsidR="00F709D2" w:rsidRDefault="00F709D2" w:rsidP="00F709D2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</w:p>
    <w:p w14:paraId="28200CC3" w14:textId="77777777" w:rsidR="00847965" w:rsidRDefault="00847965" w:rsidP="00847965">
      <w:pPr>
        <w:jc w:val="center"/>
      </w:pPr>
    </w:p>
    <w:p w14:paraId="7096556D" w14:textId="77777777" w:rsidR="00847965" w:rsidRDefault="00847965" w:rsidP="00847965">
      <w:pPr>
        <w:jc w:val="center"/>
      </w:pPr>
    </w:p>
    <w:p w14:paraId="52582677" w14:textId="77777777" w:rsidR="00847965" w:rsidRDefault="00847965" w:rsidP="00847965">
      <w:pPr>
        <w:jc w:val="center"/>
      </w:pPr>
    </w:p>
    <w:p w14:paraId="4EF63676" w14:textId="77777777" w:rsidR="00847965" w:rsidRPr="00847965" w:rsidRDefault="00847965" w:rsidP="00847965">
      <w:pPr>
        <w:jc w:val="center"/>
        <w:rPr>
          <w:b/>
          <w:sz w:val="40"/>
          <w:szCs w:val="40"/>
        </w:rPr>
      </w:pPr>
      <w:r w:rsidRPr="00847965">
        <w:rPr>
          <w:b/>
          <w:sz w:val="40"/>
          <w:szCs w:val="40"/>
        </w:rPr>
        <w:t>COSC 4355 Team 6</w:t>
      </w:r>
    </w:p>
    <w:p w14:paraId="0274DBE9" w14:textId="582519A3" w:rsidR="00917699" w:rsidRDefault="00917699" w:rsidP="00847965">
      <w:pPr>
        <w:jc w:val="center"/>
      </w:pPr>
      <w:r w:rsidRPr="00847965">
        <w:t>Lance Truong</w:t>
      </w:r>
    </w:p>
    <w:p w14:paraId="29FCB280" w14:textId="77777777" w:rsidR="00847965" w:rsidRDefault="009D1884" w:rsidP="00847965">
      <w:pPr>
        <w:jc w:val="center"/>
      </w:pPr>
      <w:proofErr w:type="spellStart"/>
      <w:r w:rsidRPr="00847965">
        <w:t>Subash</w:t>
      </w:r>
      <w:proofErr w:type="spellEnd"/>
      <w:r w:rsidRPr="00847965">
        <w:t xml:space="preserve"> </w:t>
      </w:r>
      <w:proofErr w:type="spellStart"/>
      <w:r w:rsidRPr="00847965">
        <w:t>Dantuluri</w:t>
      </w:r>
      <w:proofErr w:type="spellEnd"/>
    </w:p>
    <w:p w14:paraId="404A863C" w14:textId="5E589F88" w:rsidR="008A662B" w:rsidRPr="00847965" w:rsidRDefault="00847965" w:rsidP="00847965">
      <w:pPr>
        <w:jc w:val="center"/>
      </w:pPr>
      <w:proofErr w:type="spellStart"/>
      <w:r>
        <w:t>Duy</w:t>
      </w:r>
      <w:proofErr w:type="spellEnd"/>
      <w:r>
        <w:t xml:space="preserve"> Ho</w:t>
      </w:r>
    </w:p>
    <w:p w14:paraId="060C90F4" w14:textId="7D8695FA" w:rsidR="008A662B" w:rsidRPr="00847965" w:rsidRDefault="009D1884" w:rsidP="00847965">
      <w:pPr>
        <w:jc w:val="center"/>
      </w:pPr>
      <w:proofErr w:type="spellStart"/>
      <w:r w:rsidRPr="00847965">
        <w:t>Chuong</w:t>
      </w:r>
      <w:proofErr w:type="spellEnd"/>
      <w:r w:rsidRPr="00847965">
        <w:t xml:space="preserve"> Le</w:t>
      </w:r>
    </w:p>
    <w:p w14:paraId="2FB530A1" w14:textId="22557190" w:rsidR="00847965" w:rsidRPr="00847965" w:rsidRDefault="009D1884" w:rsidP="00917699">
      <w:pPr>
        <w:jc w:val="center"/>
      </w:pPr>
      <w:r w:rsidRPr="00847965">
        <w:t>Brian Nguyen</w:t>
      </w:r>
    </w:p>
    <w:p w14:paraId="04EE57C2" w14:textId="77777777" w:rsidR="00847965" w:rsidRDefault="00847965" w:rsidP="00847965"/>
    <w:p w14:paraId="1AC8846A" w14:textId="77777777" w:rsidR="00847965" w:rsidRDefault="00847965" w:rsidP="00847965"/>
    <w:p w14:paraId="198CA08A" w14:textId="77777777" w:rsidR="00847965" w:rsidRDefault="00847965" w:rsidP="00847965"/>
    <w:p w14:paraId="42F7934B" w14:textId="77777777" w:rsidR="00847965" w:rsidRDefault="00847965" w:rsidP="00847965"/>
    <w:p w14:paraId="2EDA70D3" w14:textId="77777777" w:rsidR="00847965" w:rsidRDefault="00847965" w:rsidP="00847965"/>
    <w:p w14:paraId="0D271A8F" w14:textId="77777777" w:rsidR="00847965" w:rsidRDefault="00847965" w:rsidP="00847965"/>
    <w:p w14:paraId="30329380" w14:textId="77777777" w:rsidR="00847965" w:rsidRDefault="00847965" w:rsidP="00847965"/>
    <w:p w14:paraId="46A96FC0" w14:textId="77777777" w:rsidR="00847965" w:rsidRDefault="00847965" w:rsidP="00847965"/>
    <w:p w14:paraId="42F268A5" w14:textId="77777777" w:rsidR="00917699" w:rsidRDefault="00917699" w:rsidP="00847965"/>
    <w:p w14:paraId="4F1F0C68" w14:textId="77777777" w:rsidR="00847965" w:rsidRDefault="00847965" w:rsidP="00847965"/>
    <w:p w14:paraId="2C1C8F3D" w14:textId="77777777" w:rsidR="00263B36" w:rsidRDefault="00263B36" w:rsidP="00847965"/>
    <w:p w14:paraId="6D30F8C5" w14:textId="77777777" w:rsidR="00847965" w:rsidRPr="00847965" w:rsidRDefault="00847965" w:rsidP="00847965">
      <w:pPr>
        <w:tabs>
          <w:tab w:val="left" w:leader="dot" w:pos="8280"/>
        </w:tabs>
      </w:pPr>
    </w:p>
    <w:p w14:paraId="170F9557" w14:textId="77777777" w:rsidR="00F709D2" w:rsidRPr="00F709D2" w:rsidRDefault="00F709D2" w:rsidP="00BC0078">
      <w:r w:rsidRPr="00F709D2">
        <w:lastRenderedPageBreak/>
        <w:t>Table of Contents</w:t>
      </w:r>
    </w:p>
    <w:p w14:paraId="4BE0EF9D" w14:textId="0BDB7EBB" w:rsidR="00F709D2" w:rsidRPr="00C05951" w:rsidRDefault="00F709D2" w:rsidP="00BC0078">
      <w:pPr>
        <w:tabs>
          <w:tab w:val="right" w:leader="dot" w:pos="9090"/>
        </w:tabs>
        <w:rPr>
          <w:sz w:val="20"/>
          <w:szCs w:val="20"/>
        </w:rPr>
      </w:pPr>
      <w:r w:rsidRPr="00FA3270">
        <w:rPr>
          <w:sz w:val="28"/>
          <w:szCs w:val="28"/>
        </w:rPr>
        <w:t xml:space="preserve">1. </w:t>
      </w:r>
      <w:r w:rsidR="00C05951" w:rsidRPr="00FA3270">
        <w:rPr>
          <w:sz w:val="28"/>
          <w:szCs w:val="28"/>
        </w:rPr>
        <w:t>INTRODUCTION</w:t>
      </w:r>
    </w:p>
    <w:p w14:paraId="23048838" w14:textId="723C2546" w:rsidR="00C843F8" w:rsidRPr="00FA3270" w:rsidRDefault="00847965" w:rsidP="00BC0078">
      <w:pPr>
        <w:tabs>
          <w:tab w:val="right" w:leader="dot" w:pos="9090"/>
        </w:tabs>
      </w:pPr>
      <w:r w:rsidRPr="00FA3270">
        <w:t>1.1 Purpose</w:t>
      </w:r>
      <w:r w:rsidR="00BC0078">
        <w:tab/>
      </w:r>
      <w:r w:rsidR="00263B36">
        <w:t>3</w:t>
      </w:r>
    </w:p>
    <w:p w14:paraId="546036C7" w14:textId="086EDE27" w:rsidR="00F709D2" w:rsidRPr="00FA3270" w:rsidRDefault="00F709D2" w:rsidP="00BC0078">
      <w:pPr>
        <w:tabs>
          <w:tab w:val="right" w:leader="dot" w:pos="9090"/>
        </w:tabs>
      </w:pPr>
      <w:r w:rsidRPr="00FA3270">
        <w:t>1.2 Scope</w:t>
      </w:r>
      <w:r w:rsidR="00BC0078">
        <w:tab/>
      </w:r>
      <w:r w:rsidR="00263B36">
        <w:t>3</w:t>
      </w:r>
    </w:p>
    <w:p w14:paraId="6068ED30" w14:textId="4B7963FE" w:rsidR="00F709D2" w:rsidRPr="00FA3270" w:rsidRDefault="001D29C3" w:rsidP="00BC0078">
      <w:pPr>
        <w:tabs>
          <w:tab w:val="right" w:leader="dot" w:pos="9090"/>
        </w:tabs>
      </w:pPr>
      <w:r w:rsidRPr="00FA3270">
        <w:t>1.3</w:t>
      </w:r>
      <w:r w:rsidR="00F709D2" w:rsidRPr="00FA3270">
        <w:t xml:space="preserve"> References</w:t>
      </w:r>
      <w:r w:rsidR="00263B36">
        <w:tab/>
        <w:t>3</w:t>
      </w:r>
    </w:p>
    <w:p w14:paraId="671A6C70" w14:textId="4B3B89FB" w:rsidR="00F709D2" w:rsidRPr="00C05951" w:rsidRDefault="00F709D2" w:rsidP="00BC0078">
      <w:pPr>
        <w:tabs>
          <w:tab w:val="right" w:leader="dot" w:pos="9090"/>
        </w:tabs>
        <w:rPr>
          <w:sz w:val="20"/>
          <w:szCs w:val="20"/>
        </w:rPr>
      </w:pPr>
      <w:r w:rsidRPr="00FA3270">
        <w:rPr>
          <w:sz w:val="28"/>
          <w:szCs w:val="28"/>
        </w:rPr>
        <w:t xml:space="preserve">2. </w:t>
      </w:r>
      <w:r w:rsidR="00C8562F" w:rsidRPr="00FA3270">
        <w:rPr>
          <w:caps/>
          <w:sz w:val="28"/>
          <w:szCs w:val="28"/>
        </w:rPr>
        <w:t>Overall Description</w:t>
      </w:r>
      <w:r w:rsidR="00BC0078">
        <w:rPr>
          <w:sz w:val="20"/>
          <w:szCs w:val="20"/>
        </w:rPr>
        <w:tab/>
      </w:r>
      <w:r w:rsidR="00263B36">
        <w:rPr>
          <w:sz w:val="20"/>
          <w:szCs w:val="20"/>
        </w:rPr>
        <w:t>3</w:t>
      </w:r>
    </w:p>
    <w:p w14:paraId="7BBEF022" w14:textId="462930EF" w:rsidR="00F709D2" w:rsidRPr="00FA3270" w:rsidRDefault="00F709D2" w:rsidP="00BC0078">
      <w:pPr>
        <w:tabs>
          <w:tab w:val="right" w:leader="dot" w:pos="9090"/>
        </w:tabs>
      </w:pPr>
      <w:r w:rsidRPr="00FA3270">
        <w:t>2.1 Product perspective</w:t>
      </w:r>
      <w:r w:rsidR="00263B36">
        <w:tab/>
        <w:t>4</w:t>
      </w:r>
    </w:p>
    <w:p w14:paraId="42B366C4" w14:textId="354716FE" w:rsidR="00C8562F" w:rsidRPr="00FA3270" w:rsidRDefault="00C8562F" w:rsidP="00BC0078">
      <w:pPr>
        <w:tabs>
          <w:tab w:val="right" w:leader="dot" w:pos="9090"/>
        </w:tabs>
      </w:pPr>
      <w:r w:rsidRPr="00FA3270">
        <w:t xml:space="preserve">2.1.1 </w:t>
      </w:r>
      <w:r w:rsidR="00FA7BD1" w:rsidRPr="00FA3270">
        <w:t>System</w:t>
      </w:r>
      <w:r w:rsidR="003676F9" w:rsidRPr="00FA3270">
        <w:t xml:space="preserve"> Interfaces</w:t>
      </w:r>
      <w:r w:rsidR="00BC0078">
        <w:tab/>
      </w:r>
      <w:r w:rsidR="00263B36">
        <w:t>4</w:t>
      </w:r>
    </w:p>
    <w:p w14:paraId="777A4FBB" w14:textId="36C94858" w:rsidR="00C8562F" w:rsidRPr="00FA3270" w:rsidRDefault="00C37610" w:rsidP="00BC0078">
      <w:pPr>
        <w:tabs>
          <w:tab w:val="right" w:leader="dot" w:pos="9090"/>
        </w:tabs>
      </w:pPr>
      <w:r>
        <w:t xml:space="preserve">            </w:t>
      </w:r>
      <w:r w:rsidR="003676F9" w:rsidRPr="00FA3270">
        <w:t>2.1.1</w:t>
      </w:r>
      <w:r w:rsidR="00C8562F" w:rsidRPr="00FA3270">
        <w:t xml:space="preserve"> </w:t>
      </w:r>
      <w:r w:rsidR="00FA7BD1" w:rsidRPr="00FA3270">
        <w:t>User</w:t>
      </w:r>
      <w:r w:rsidR="003676F9" w:rsidRPr="00FA3270">
        <w:t xml:space="preserve"> Interfaces</w:t>
      </w:r>
      <w:r w:rsidR="00BC0078">
        <w:tab/>
      </w:r>
      <w:r w:rsidR="004B4282">
        <w:t>5-9</w:t>
      </w:r>
    </w:p>
    <w:p w14:paraId="2A51B3AB" w14:textId="62E9236B" w:rsidR="00C8562F" w:rsidRPr="00FA3270" w:rsidRDefault="00C37610" w:rsidP="00BC0078">
      <w:pPr>
        <w:tabs>
          <w:tab w:val="right" w:leader="dot" w:pos="9090"/>
        </w:tabs>
      </w:pPr>
      <w:r>
        <w:t xml:space="preserve">            </w:t>
      </w:r>
      <w:r w:rsidR="00C8562F" w:rsidRPr="00FA3270">
        <w:t>2.1.3 Hardware Interfaces</w:t>
      </w:r>
      <w:r w:rsidR="00BC0078">
        <w:tab/>
      </w:r>
      <w:r w:rsidR="004B4282">
        <w:t>9</w:t>
      </w:r>
    </w:p>
    <w:p w14:paraId="43BC4E14" w14:textId="2500BCB4" w:rsidR="00C8562F" w:rsidRPr="00FA3270" w:rsidRDefault="00C37610" w:rsidP="00BC0078">
      <w:pPr>
        <w:tabs>
          <w:tab w:val="right" w:leader="dot" w:pos="9090"/>
        </w:tabs>
      </w:pPr>
      <w:r>
        <w:t xml:space="preserve">            2.1.4</w:t>
      </w:r>
      <w:r w:rsidR="00C8562F" w:rsidRPr="00FA3270">
        <w:t xml:space="preserve"> </w:t>
      </w:r>
      <w:r>
        <w:t>Software</w:t>
      </w:r>
      <w:r w:rsidR="00C8562F" w:rsidRPr="00FA3270">
        <w:t xml:space="preserve"> Interfaces</w:t>
      </w:r>
      <w:r w:rsidR="00BC0078">
        <w:tab/>
      </w:r>
      <w:r w:rsidR="004B4282">
        <w:t>10</w:t>
      </w:r>
    </w:p>
    <w:p w14:paraId="4392B472" w14:textId="28541065" w:rsidR="00C8562F" w:rsidRDefault="00C37610" w:rsidP="00BC0078">
      <w:pPr>
        <w:tabs>
          <w:tab w:val="right" w:leader="dot" w:pos="9090"/>
        </w:tabs>
      </w:pPr>
      <w:r>
        <w:t>2.2</w:t>
      </w:r>
      <w:r w:rsidR="00C8562F" w:rsidRPr="00FA3270">
        <w:t xml:space="preserve"> Site </w:t>
      </w:r>
      <w:r w:rsidR="00C843F8" w:rsidRPr="00FA3270">
        <w:t>Adaptation Requirements</w:t>
      </w:r>
      <w:r w:rsidR="00BC0078">
        <w:tab/>
      </w:r>
      <w:r w:rsidR="004B4282">
        <w:t>10</w:t>
      </w:r>
    </w:p>
    <w:p w14:paraId="274CA321" w14:textId="3C05C5B6" w:rsidR="00431195" w:rsidRDefault="00431195" w:rsidP="00BC0078">
      <w:pPr>
        <w:tabs>
          <w:tab w:val="right" w:leader="dot" w:pos="9090"/>
        </w:tabs>
      </w:pPr>
      <w:r>
        <w:t>2.3 User characteristics</w:t>
      </w:r>
      <w:r>
        <w:tab/>
      </w:r>
      <w:r w:rsidR="004B4282">
        <w:t>10</w:t>
      </w:r>
    </w:p>
    <w:p w14:paraId="5781A8AD" w14:textId="447EBAD9" w:rsidR="00780382" w:rsidRPr="00FA3270" w:rsidRDefault="00780382" w:rsidP="00BC0078">
      <w:pPr>
        <w:tabs>
          <w:tab w:val="right" w:leader="dot" w:pos="9090"/>
        </w:tabs>
      </w:pPr>
      <w:r w:rsidRPr="00C05951">
        <w:rPr>
          <w:sz w:val="20"/>
          <w:szCs w:val="20"/>
        </w:rPr>
        <w:t>2.4 Constraints</w:t>
      </w:r>
      <w:r>
        <w:rPr>
          <w:sz w:val="20"/>
          <w:szCs w:val="20"/>
        </w:rPr>
        <w:tab/>
      </w:r>
      <w:r w:rsidR="004B4282">
        <w:rPr>
          <w:sz w:val="20"/>
          <w:szCs w:val="20"/>
        </w:rPr>
        <w:t>10</w:t>
      </w:r>
    </w:p>
    <w:p w14:paraId="32FC6985" w14:textId="4CD2E79B" w:rsidR="00F709D2" w:rsidRPr="00FA3270" w:rsidRDefault="00C37610" w:rsidP="00BC0078">
      <w:pPr>
        <w:tabs>
          <w:tab w:val="right" w:leader="dot" w:pos="9090"/>
        </w:tabs>
      </w:pPr>
      <w:r>
        <w:t>2.</w:t>
      </w:r>
      <w:r w:rsidR="00431195">
        <w:t>5</w:t>
      </w:r>
      <w:r w:rsidR="00F709D2" w:rsidRPr="00FA3270">
        <w:t xml:space="preserve"> Assumptions and dependencies</w:t>
      </w:r>
      <w:r w:rsidR="00BC0078">
        <w:tab/>
      </w:r>
      <w:r w:rsidR="004B4282">
        <w:t>10</w:t>
      </w:r>
    </w:p>
    <w:p w14:paraId="1868D734" w14:textId="520BF7CE" w:rsidR="00F709D2" w:rsidRDefault="00F709D2" w:rsidP="00BC0078">
      <w:pPr>
        <w:tabs>
          <w:tab w:val="right" w:leader="dot" w:pos="9090"/>
        </w:tabs>
      </w:pPr>
      <w:r w:rsidRPr="00FA3270">
        <w:rPr>
          <w:sz w:val="28"/>
          <w:szCs w:val="28"/>
        </w:rPr>
        <w:t xml:space="preserve">3. </w:t>
      </w:r>
      <w:r w:rsidR="00C05951" w:rsidRPr="00FA3270">
        <w:rPr>
          <w:sz w:val="28"/>
          <w:szCs w:val="28"/>
        </w:rPr>
        <w:t>SPECIFIC REQUIREMENTS</w:t>
      </w:r>
      <w:r w:rsidR="00BC0078">
        <w:rPr>
          <w:sz w:val="20"/>
          <w:szCs w:val="20"/>
        </w:rPr>
        <w:tab/>
      </w:r>
      <w:r w:rsidR="004B4282">
        <w:rPr>
          <w:sz w:val="20"/>
          <w:szCs w:val="20"/>
        </w:rPr>
        <w:t>10</w:t>
      </w:r>
    </w:p>
    <w:p w14:paraId="0EDEBFFE" w14:textId="302E7327" w:rsidR="001A7156" w:rsidRPr="00FA3270" w:rsidRDefault="001A7156" w:rsidP="00BC0078">
      <w:pPr>
        <w:tabs>
          <w:tab w:val="right" w:leader="dot" w:pos="9090"/>
        </w:tabs>
      </w:pPr>
      <w:r w:rsidRPr="00FA3270">
        <w:t xml:space="preserve">3.1 </w:t>
      </w:r>
      <w:r w:rsidR="0034572C" w:rsidRPr="00FA3270">
        <w:t>Actor</w:t>
      </w:r>
      <w:r w:rsidR="00BC0078">
        <w:tab/>
      </w:r>
      <w:r w:rsidR="004B4282">
        <w:t>10</w:t>
      </w:r>
    </w:p>
    <w:p w14:paraId="6EEB723A" w14:textId="0104666E" w:rsidR="0034572C" w:rsidRPr="00FA3270" w:rsidRDefault="0034572C" w:rsidP="00BC0078">
      <w:pPr>
        <w:tabs>
          <w:tab w:val="right" w:leader="dot" w:pos="9090"/>
        </w:tabs>
      </w:pPr>
      <w:r w:rsidRPr="00FA3270">
        <w:t>3.2 Use Case model</w:t>
      </w:r>
      <w:r w:rsidR="00BC0078">
        <w:tab/>
      </w:r>
      <w:r w:rsidR="004B4282">
        <w:t>11</w:t>
      </w:r>
    </w:p>
    <w:p w14:paraId="438BD9EA" w14:textId="28D38002" w:rsidR="009D1884" w:rsidRPr="00FA3270" w:rsidRDefault="009D1884" w:rsidP="00BC0078">
      <w:pPr>
        <w:tabs>
          <w:tab w:val="right" w:leader="dot" w:pos="9090"/>
        </w:tabs>
      </w:pPr>
      <w:r w:rsidRPr="00FA3270">
        <w:t>3.</w:t>
      </w:r>
      <w:r w:rsidR="0034572C" w:rsidRPr="00FA3270">
        <w:t>3</w:t>
      </w:r>
      <w:r w:rsidRPr="00FA3270">
        <w:t xml:space="preserve"> S</w:t>
      </w:r>
      <w:r w:rsidR="00BC0078">
        <w:t>tory board</w:t>
      </w:r>
      <w:r w:rsidR="00BC0078">
        <w:tab/>
      </w:r>
      <w:r w:rsidR="004B4282">
        <w:t>11</w:t>
      </w:r>
    </w:p>
    <w:p w14:paraId="6E879471" w14:textId="28543BBC" w:rsidR="0034572C" w:rsidRPr="00FA3270" w:rsidRDefault="009E098C" w:rsidP="00BC0078">
      <w:pPr>
        <w:tabs>
          <w:tab w:val="right" w:leader="dot" w:pos="9090"/>
        </w:tabs>
      </w:pPr>
      <w:r>
        <w:t>3.4 Database</w:t>
      </w:r>
      <w:r>
        <w:tab/>
        <w:t>12</w:t>
      </w:r>
    </w:p>
    <w:p w14:paraId="2642DF91" w14:textId="77777777" w:rsidR="0034572C" w:rsidRPr="00FA3270" w:rsidRDefault="0034572C" w:rsidP="00BC0078">
      <w:pPr>
        <w:tabs>
          <w:tab w:val="right" w:leader="dot" w:pos="9090"/>
        </w:tabs>
      </w:pPr>
    </w:p>
    <w:p w14:paraId="0914AF19" w14:textId="77777777" w:rsidR="002A7CA0" w:rsidRPr="00FA3270" w:rsidRDefault="00F709D2" w:rsidP="00BC0078">
      <w:pPr>
        <w:tabs>
          <w:tab w:val="right" w:leader="dot" w:pos="9090"/>
        </w:tabs>
      </w:pPr>
      <w:r w:rsidRPr="00FA3270">
        <w:t>Appendix</w:t>
      </w:r>
    </w:p>
    <w:p w14:paraId="798E1750" w14:textId="77777777" w:rsidR="00347814" w:rsidRDefault="00347814" w:rsidP="00BC0078">
      <w:pPr>
        <w:tabs>
          <w:tab w:val="right" w:leader="dot" w:pos="9090"/>
        </w:tabs>
      </w:pPr>
    </w:p>
    <w:p w14:paraId="5B2151F8" w14:textId="77777777" w:rsidR="00347814" w:rsidRDefault="00347814" w:rsidP="00BC0078">
      <w:pPr>
        <w:tabs>
          <w:tab w:val="right" w:leader="dot" w:pos="9090"/>
        </w:tabs>
      </w:pPr>
      <w:r>
        <w:br w:type="page"/>
      </w:r>
    </w:p>
    <w:p w14:paraId="28528551" w14:textId="77777777" w:rsidR="00347814" w:rsidRDefault="007E3F28" w:rsidP="007E3F28">
      <w:pPr>
        <w:pStyle w:val="Heading1"/>
      </w:pPr>
      <w:bookmarkStart w:id="1" w:name="_Toc370147319"/>
      <w:r>
        <w:lastRenderedPageBreak/>
        <w:t>Introduction</w:t>
      </w:r>
      <w:bookmarkEnd w:id="1"/>
    </w:p>
    <w:p w14:paraId="5F7D583A" w14:textId="2A5B88DD" w:rsidR="00C05951" w:rsidRDefault="006A1603" w:rsidP="00C05951">
      <w:bookmarkStart w:id="2" w:name="_Toc370147320"/>
      <w:r>
        <w:t>This S</w:t>
      </w:r>
      <w:r w:rsidR="00C05951">
        <w:t xml:space="preserve">oftware requirements specification for Vaccination Record </w:t>
      </w:r>
      <w:proofErr w:type="spellStart"/>
      <w:r w:rsidR="00C05951">
        <w:t>iOS</w:t>
      </w:r>
      <w:proofErr w:type="spellEnd"/>
      <w:r w:rsidR="00C05951">
        <w:t xml:space="preserve"> App will provide the basic outlook of what software requirements at this point. </w:t>
      </w:r>
      <w:r>
        <w:t xml:space="preserve">Vaccination record will enable staff to access child health history in order to provide them vaccination on correct manner of time. It also </w:t>
      </w:r>
      <w:proofErr w:type="gramStart"/>
      <w:r>
        <w:t>enable</w:t>
      </w:r>
      <w:proofErr w:type="gramEnd"/>
      <w:r>
        <w:t xml:space="preserve"> sharing the child record within our network so that every people who related to our system all around the world can access to it</w:t>
      </w:r>
      <w:r w:rsidR="003B1DCA">
        <w:t>.</w:t>
      </w:r>
      <w:r>
        <w:t xml:space="preserve"> </w:t>
      </w:r>
      <w:r w:rsidR="003B1DCA">
        <w:rPr>
          <w:sz w:val="23"/>
          <w:szCs w:val="23"/>
        </w:rPr>
        <w:t>This SRS provides detailed information on the internal, external view of the system and also user interfaces.</w:t>
      </w:r>
    </w:p>
    <w:p w14:paraId="149D2C53" w14:textId="2B6E28C0" w:rsidR="00347814" w:rsidRDefault="00347814" w:rsidP="00807342">
      <w:pPr>
        <w:pStyle w:val="Heading2"/>
      </w:pPr>
      <w:r>
        <w:t>Purpose</w:t>
      </w:r>
      <w:bookmarkEnd w:id="2"/>
    </w:p>
    <w:p w14:paraId="6CBA2A91" w14:textId="3621ED79" w:rsidR="00347814" w:rsidRDefault="007E3F28" w:rsidP="00EA197D">
      <w:r>
        <w:t xml:space="preserve">This SRS is to define the requirements for developing the </w:t>
      </w:r>
      <w:r w:rsidR="00E6423C">
        <w:t xml:space="preserve">Vaccination Record </w:t>
      </w:r>
      <w:proofErr w:type="spellStart"/>
      <w:r w:rsidR="00E6423C">
        <w:t>iOS</w:t>
      </w:r>
      <w:proofErr w:type="spellEnd"/>
      <w:r w:rsidR="00E6423C">
        <w:t xml:space="preserve"> app, known as “the App” hence forth</w:t>
      </w:r>
      <w:r w:rsidR="009C2A5D">
        <w:t>, as in accordance to the “Records for Life” contest defined in the RFP on Bill and Melinda Gates Foundation.</w:t>
      </w:r>
      <w:r w:rsidR="0000456B">
        <w:t xml:space="preserve"> By reading this document, you can understand how our program is developed and know exactly how it </w:t>
      </w:r>
      <w:proofErr w:type="gramStart"/>
      <w:r w:rsidR="0000456B">
        <w:t>work .</w:t>
      </w:r>
      <w:proofErr w:type="gramEnd"/>
    </w:p>
    <w:p w14:paraId="3CFFE247" w14:textId="77777777" w:rsidR="00347814" w:rsidRDefault="00E6423C" w:rsidP="0000456B">
      <w:r>
        <w:t xml:space="preserve">This SRS is for members of team six </w:t>
      </w:r>
      <w:r w:rsidR="007E3F28">
        <w:t>and any other person</w:t>
      </w:r>
      <w:r>
        <w:t xml:space="preserve"> interested in the </w:t>
      </w:r>
      <w:r w:rsidR="007E3F28">
        <w:t>development of</w:t>
      </w:r>
      <w:r>
        <w:t xml:space="preserve"> the App</w:t>
      </w:r>
      <w:r w:rsidR="007E3F28">
        <w:t>.</w:t>
      </w:r>
    </w:p>
    <w:p w14:paraId="3F98A352" w14:textId="77777777" w:rsidR="00347814" w:rsidRDefault="00807342" w:rsidP="00807342">
      <w:pPr>
        <w:pStyle w:val="Heading2"/>
      </w:pPr>
      <w:bookmarkStart w:id="3" w:name="_Toc370147321"/>
      <w:r>
        <w:t>Scope</w:t>
      </w:r>
      <w:bookmarkEnd w:id="3"/>
    </w:p>
    <w:p w14:paraId="5D883F13" w14:textId="49FEEC50" w:rsidR="0000456B" w:rsidRPr="00F8218D" w:rsidRDefault="001316F3" w:rsidP="0000456B">
      <w:r>
        <w:t xml:space="preserve">The development effort will </w:t>
      </w:r>
      <w:r w:rsidR="00A26F62">
        <w:t>produce an application that will run</w:t>
      </w:r>
      <w:r>
        <w:t xml:space="preserve"> on an </w:t>
      </w:r>
      <w:proofErr w:type="spellStart"/>
      <w:r>
        <w:t>iOS</w:t>
      </w:r>
      <w:proofErr w:type="spellEnd"/>
      <w:r w:rsidR="00EA197D">
        <w:t xml:space="preserve"> </w:t>
      </w:r>
      <w:proofErr w:type="spellStart"/>
      <w:r w:rsidR="00EA197D">
        <w:t>ipad</w:t>
      </w:r>
      <w:proofErr w:type="spellEnd"/>
      <w:r>
        <w:t xml:space="preserve"> device</w:t>
      </w:r>
      <w:r w:rsidR="00807342">
        <w:t>.</w:t>
      </w:r>
      <w:r w:rsidR="00EA197D">
        <w:t xml:space="preserve"> </w:t>
      </w:r>
      <w:r w:rsidR="00F8218D">
        <w:t xml:space="preserve">The App </w:t>
      </w:r>
      <w:proofErr w:type="gramStart"/>
      <w:r w:rsidR="0000456B" w:rsidRPr="0000456B">
        <w:rPr>
          <w:rFonts w:ascii="inherit" w:eastAsia="Times New Roman" w:hAnsi="inherit" w:cs="Times New Roman"/>
          <w:color w:val="1B1B1B"/>
          <w:sz w:val="21"/>
          <w:szCs w:val="21"/>
          <w:lang w:eastAsia="en-US"/>
        </w:rPr>
        <w:t>serve</w:t>
      </w:r>
      <w:proofErr w:type="gramEnd"/>
      <w:r w:rsidR="0000456B" w:rsidRPr="0000456B">
        <w:rPr>
          <w:rFonts w:ascii="inherit" w:eastAsia="Times New Roman" w:hAnsi="inherit" w:cs="Times New Roman"/>
          <w:color w:val="1B1B1B"/>
          <w:sz w:val="21"/>
          <w:szCs w:val="21"/>
          <w:lang w:eastAsia="en-US"/>
        </w:rPr>
        <w:t xml:space="preserve"> at least five functions in a health system:</w:t>
      </w:r>
    </w:p>
    <w:p w14:paraId="4EE89C1C" w14:textId="77777777" w:rsidR="0000456B" w:rsidRPr="0000456B" w:rsidRDefault="0000456B" w:rsidP="0000456B">
      <w:pPr>
        <w:rPr>
          <w:rFonts w:ascii="inherit" w:eastAsia="Times New Roman" w:hAnsi="inherit" w:cs="Times New Roman"/>
          <w:color w:val="1B1B1B"/>
          <w:sz w:val="21"/>
          <w:szCs w:val="21"/>
          <w:lang w:eastAsia="en-US"/>
        </w:rPr>
      </w:pPr>
      <w:r w:rsidRPr="0000456B">
        <w:rPr>
          <w:rFonts w:ascii="inherit" w:eastAsia="Times New Roman" w:hAnsi="inherit" w:cs="Times New Roman"/>
          <w:color w:val="1B1B1B"/>
          <w:sz w:val="21"/>
          <w:szCs w:val="21"/>
          <w:lang w:eastAsia="en-US"/>
        </w:rPr>
        <w:t>A unique identifier that is intimately connected to the child</w:t>
      </w:r>
    </w:p>
    <w:p w14:paraId="4CB9C0B4" w14:textId="77777777" w:rsidR="0000456B" w:rsidRPr="0000456B" w:rsidRDefault="0000456B" w:rsidP="0000456B">
      <w:pPr>
        <w:rPr>
          <w:rFonts w:ascii="inherit" w:eastAsia="Times New Roman" w:hAnsi="inherit" w:cs="Times New Roman"/>
          <w:color w:val="1B1B1B"/>
          <w:sz w:val="21"/>
          <w:szCs w:val="21"/>
          <w:lang w:eastAsia="en-US"/>
        </w:rPr>
      </w:pPr>
      <w:r w:rsidRPr="0000456B">
        <w:rPr>
          <w:rFonts w:ascii="inherit" w:eastAsia="Times New Roman" w:hAnsi="inherit" w:cs="Times New Roman"/>
          <w:color w:val="1B1B1B"/>
          <w:sz w:val="21"/>
          <w:szCs w:val="21"/>
          <w:lang w:eastAsia="en-US"/>
        </w:rPr>
        <w:t>A source of critical information for health workers about the child’s health and vaccination status, and what the child needs at each point of contact with the health system</w:t>
      </w:r>
    </w:p>
    <w:p w14:paraId="0D228DC3" w14:textId="77777777" w:rsidR="0000456B" w:rsidRPr="0000456B" w:rsidRDefault="0000456B" w:rsidP="0000456B">
      <w:pPr>
        <w:rPr>
          <w:rFonts w:ascii="inherit" w:eastAsia="Times New Roman" w:hAnsi="inherit" w:cs="Times New Roman"/>
          <w:color w:val="1B1B1B"/>
          <w:sz w:val="21"/>
          <w:szCs w:val="21"/>
          <w:lang w:eastAsia="en-US"/>
        </w:rPr>
      </w:pPr>
      <w:r w:rsidRPr="0000456B">
        <w:rPr>
          <w:rFonts w:ascii="inherit" w:eastAsia="Times New Roman" w:hAnsi="inherit" w:cs="Times New Roman"/>
          <w:color w:val="1B1B1B"/>
          <w:sz w:val="21"/>
          <w:szCs w:val="21"/>
          <w:lang w:eastAsia="en-US"/>
        </w:rPr>
        <w:t>A source of critical information for families, such as date of next visit for vaccination</w:t>
      </w:r>
    </w:p>
    <w:p w14:paraId="01A5398D" w14:textId="77777777" w:rsidR="0000456B" w:rsidRPr="0000456B" w:rsidRDefault="0000456B" w:rsidP="0000456B">
      <w:pPr>
        <w:rPr>
          <w:rFonts w:ascii="inherit" w:eastAsia="Times New Roman" w:hAnsi="inherit" w:cs="Times New Roman"/>
          <w:color w:val="1B1B1B"/>
          <w:sz w:val="21"/>
          <w:szCs w:val="21"/>
          <w:lang w:eastAsia="en-US"/>
        </w:rPr>
      </w:pPr>
      <w:r w:rsidRPr="0000456B">
        <w:rPr>
          <w:rFonts w:ascii="inherit" w:eastAsia="Times New Roman" w:hAnsi="inherit" w:cs="Times New Roman"/>
          <w:color w:val="1B1B1B"/>
          <w:sz w:val="21"/>
          <w:szCs w:val="21"/>
          <w:lang w:eastAsia="en-US"/>
        </w:rPr>
        <w:t>A source of critical information for household surveys, which many countries and policymakers rely on to validate coverage levels obtained from administrative data systems</w:t>
      </w:r>
    </w:p>
    <w:p w14:paraId="4EA01386" w14:textId="22A36A92" w:rsidR="0000456B" w:rsidRPr="00263B36" w:rsidRDefault="0000456B" w:rsidP="00347814">
      <w:pPr>
        <w:rPr>
          <w:rFonts w:ascii="inherit" w:eastAsia="Times New Roman" w:hAnsi="inherit" w:cs="Times New Roman"/>
          <w:color w:val="1B1B1B"/>
          <w:sz w:val="21"/>
          <w:szCs w:val="21"/>
          <w:lang w:eastAsia="en-US"/>
        </w:rPr>
      </w:pPr>
      <w:r w:rsidRPr="0000456B">
        <w:rPr>
          <w:rFonts w:ascii="inherit" w:eastAsia="Times New Roman" w:hAnsi="inherit" w:cs="Times New Roman"/>
          <w:color w:val="1B1B1B"/>
          <w:sz w:val="21"/>
          <w:szCs w:val="21"/>
          <w:lang w:eastAsia="en-US"/>
        </w:rPr>
        <w:t>An educational tool for families to learn more about health interventions</w:t>
      </w:r>
    </w:p>
    <w:p w14:paraId="10E42DFB" w14:textId="310392E8" w:rsidR="00347814" w:rsidRDefault="0000456B" w:rsidP="00E90DB3">
      <w:pPr>
        <w:pStyle w:val="Heading2"/>
      </w:pPr>
      <w:r w:rsidRPr="007172E4">
        <w:t>References</w:t>
      </w:r>
    </w:p>
    <w:p w14:paraId="30726E70" w14:textId="39DBD6E7" w:rsidR="00E90DB3" w:rsidRPr="00E90DB3" w:rsidRDefault="00E90DB3" w:rsidP="00347814">
      <w:pPr>
        <w:rPr>
          <w:rFonts w:cstheme="minorHAnsi"/>
        </w:rPr>
      </w:pPr>
      <w:r w:rsidRPr="00E90DB3">
        <w:rPr>
          <w:rFonts w:cstheme="minorHAnsi"/>
        </w:rPr>
        <w:t>RECORDS FOR LIFE CONTEST</w:t>
      </w:r>
      <w:r>
        <w:rPr>
          <w:rFonts w:cstheme="minorHAnsi"/>
        </w:rPr>
        <w:t xml:space="preserve"> “</w:t>
      </w:r>
      <w:hyperlink r:id="rId10" w:history="1">
        <w:r>
          <w:rPr>
            <w:rStyle w:val="Hyperlink"/>
          </w:rPr>
          <w:t>http://www.gatesfoundation.org/How-We-Work/General-Information/Grant-Opportunities/Records-for-Life-RFP</w:t>
        </w:r>
      </w:hyperlink>
      <w:r>
        <w:t>”</w:t>
      </w:r>
    </w:p>
    <w:p w14:paraId="0349E3C5" w14:textId="77777777" w:rsidR="00263B36" w:rsidRDefault="00263B36" w:rsidP="00AA2E49">
      <w:pPr>
        <w:pStyle w:val="Heading1"/>
        <w:numPr>
          <w:ilvl w:val="0"/>
          <w:numId w:val="0"/>
        </w:numPr>
      </w:pPr>
    </w:p>
    <w:p w14:paraId="2095F8A7" w14:textId="7409EC2F" w:rsidR="007172E4" w:rsidRDefault="00AA2E49" w:rsidP="00AA2E49">
      <w:pPr>
        <w:pStyle w:val="Heading1"/>
        <w:numPr>
          <w:ilvl w:val="0"/>
          <w:numId w:val="0"/>
        </w:numPr>
      </w:pPr>
      <w:r>
        <w:t>2   Overall Description</w:t>
      </w:r>
    </w:p>
    <w:p w14:paraId="693A6105" w14:textId="5F24467A" w:rsidR="00347814" w:rsidRDefault="000E5A9A" w:rsidP="00723887">
      <w:r>
        <w:t xml:space="preserve">Vaccination Record </w:t>
      </w:r>
      <w:proofErr w:type="spellStart"/>
      <w:r>
        <w:t>iOS</w:t>
      </w:r>
      <w:proofErr w:type="spellEnd"/>
      <w:r>
        <w:t xml:space="preserve"> App </w:t>
      </w:r>
      <w:r w:rsidRPr="000E5A9A">
        <w:t xml:space="preserve">as mentioned throughout this document will be a software product which will allow the </w:t>
      </w:r>
      <w:r>
        <w:t>Staff</w:t>
      </w:r>
      <w:r w:rsidRPr="000E5A9A">
        <w:t xml:space="preserve"> to easily access </w:t>
      </w:r>
      <w:r w:rsidR="00723887">
        <w:t xml:space="preserve">to a child profile in order to know its vaccination history and </w:t>
      </w:r>
      <w:proofErr w:type="gramStart"/>
      <w:r w:rsidR="00723887">
        <w:t>record,</w:t>
      </w:r>
      <w:proofErr w:type="gramEnd"/>
      <w:r w:rsidR="00723887">
        <w:t xml:space="preserve"> Then modify when needed. </w:t>
      </w:r>
      <w:r w:rsidRPr="000E5A9A">
        <w:t xml:space="preserve">This program will be created in </w:t>
      </w:r>
      <w:r>
        <w:t>X</w:t>
      </w:r>
      <w:r w:rsidR="00723887">
        <w:t>-code using O</w:t>
      </w:r>
      <w:r>
        <w:t>bject</w:t>
      </w:r>
      <w:r w:rsidR="00723887">
        <w:t>ive C</w:t>
      </w:r>
      <w:r>
        <w:t xml:space="preserve"> language</w:t>
      </w:r>
      <w:r w:rsidRPr="000E5A9A">
        <w:t>.</w:t>
      </w:r>
      <w:r w:rsidR="00723887">
        <w:t xml:space="preserve"> </w:t>
      </w:r>
    </w:p>
    <w:p w14:paraId="7FA8FC0B" w14:textId="47A511A9" w:rsidR="00347814" w:rsidRPr="00263B36" w:rsidRDefault="00FF5238" w:rsidP="00347814">
      <w:pPr>
        <w:rPr>
          <w:rFonts w:asciiTheme="majorHAnsi" w:hAnsiTheme="majorHAnsi"/>
          <w:b/>
          <w:sz w:val="28"/>
          <w:szCs w:val="28"/>
        </w:rPr>
      </w:pPr>
      <w:r w:rsidRPr="00263B36">
        <w:rPr>
          <w:rFonts w:asciiTheme="majorHAnsi" w:hAnsiTheme="majorHAnsi"/>
          <w:b/>
          <w:sz w:val="28"/>
          <w:szCs w:val="28"/>
        </w:rPr>
        <w:lastRenderedPageBreak/>
        <w:t>2.</w:t>
      </w:r>
      <w:r w:rsidR="00263B36">
        <w:rPr>
          <w:rFonts w:asciiTheme="majorHAnsi" w:hAnsiTheme="majorHAnsi"/>
          <w:b/>
          <w:sz w:val="28"/>
          <w:szCs w:val="28"/>
        </w:rPr>
        <w:t>1 Product perspective</w:t>
      </w:r>
    </w:p>
    <w:p w14:paraId="25037DE6" w14:textId="7096D822" w:rsidR="00DE2769" w:rsidRDefault="000E5A9A" w:rsidP="000E5A9A">
      <w:r>
        <w:t xml:space="preserve">This product is helpful to the Vaccination Record </w:t>
      </w:r>
      <w:proofErr w:type="spellStart"/>
      <w:r>
        <w:t>iOS</w:t>
      </w:r>
      <w:proofErr w:type="spellEnd"/>
      <w:r>
        <w:t xml:space="preserve"> App because it will independently allow the </w:t>
      </w:r>
      <w:r w:rsidR="00DE2769">
        <w:t>staff</w:t>
      </w:r>
      <w:r>
        <w:t xml:space="preserve"> to be able to access, record and modify </w:t>
      </w:r>
      <w:r w:rsidR="00723887">
        <w:t>the child</w:t>
      </w:r>
      <w:r w:rsidR="00DE2769">
        <w:t xml:space="preserve"> entries</w:t>
      </w:r>
      <w:r>
        <w:t xml:space="preserve">. This product will allow the </w:t>
      </w:r>
      <w:r w:rsidR="00DE2769">
        <w:t xml:space="preserve">staff to keep track of their patient’s information, </w:t>
      </w:r>
      <w:proofErr w:type="gramStart"/>
      <w:r w:rsidR="00DE2769">
        <w:t>records ,</w:t>
      </w:r>
      <w:proofErr w:type="gramEnd"/>
      <w:r w:rsidR="00DE2769">
        <w:t xml:space="preserve"> and </w:t>
      </w:r>
      <w:r w:rsidR="00723887">
        <w:t xml:space="preserve">history of </w:t>
      </w:r>
      <w:r w:rsidR="00DE2769">
        <w:t>vaccination</w:t>
      </w:r>
      <w:r>
        <w:t>.</w:t>
      </w:r>
      <w:r w:rsidR="00DE2769">
        <w:t xml:space="preserve"> </w:t>
      </w:r>
    </w:p>
    <w:p w14:paraId="59302645" w14:textId="1A87895D" w:rsidR="00263B36" w:rsidRDefault="00263B36" w:rsidP="00263B36">
      <w:pPr>
        <w:rPr>
          <w:rFonts w:eastAsia="ヒラギノ角ゴ Pro W3" w:cstheme="minorHAnsi"/>
        </w:rPr>
      </w:pPr>
      <w:proofErr w:type="spellStart"/>
      <w:r>
        <w:rPr>
          <w:rFonts w:eastAsia="ヒラギノ角ゴ Pro W3" w:cstheme="minorHAnsi"/>
        </w:rPr>
        <w:t>Ipad</w:t>
      </w:r>
      <w:proofErr w:type="spellEnd"/>
      <w:r w:rsidRPr="00263B36">
        <w:rPr>
          <w:rFonts w:eastAsia="ヒラギノ角ゴ Pro W3" w:cstheme="minorHAnsi"/>
        </w:rPr>
        <w:t xml:space="preserve"> </w:t>
      </w:r>
      <w:r w:rsidR="00590461">
        <w:rPr>
          <w:rFonts w:eastAsia="ヒラギノ角ゴ Pro W3" w:cstheme="minorHAnsi"/>
        </w:rPr>
        <w:t xml:space="preserve">can only be connected to the system through </w:t>
      </w:r>
      <w:r w:rsidRPr="00263B36">
        <w:rPr>
          <w:rFonts w:eastAsia="ヒラギノ角ゴ Pro W3" w:cstheme="minorHAnsi"/>
        </w:rPr>
        <w:t>cellular</w:t>
      </w:r>
      <w:r w:rsidR="00590461">
        <w:rPr>
          <w:rFonts w:eastAsia="ヒラギノ角ゴ Pro W3" w:cstheme="minorHAnsi"/>
        </w:rPr>
        <w:t xml:space="preserve"> data service</w:t>
      </w:r>
      <w:r w:rsidRPr="00263B36">
        <w:rPr>
          <w:rFonts w:eastAsia="ヒラギノ角ゴ Pro W3" w:cstheme="minorHAnsi"/>
        </w:rPr>
        <w:t xml:space="preserve"> or Wi-Fi connection. The </w:t>
      </w:r>
      <w:r w:rsidR="00590461">
        <w:rPr>
          <w:rFonts w:eastAsia="ヒラギノ角ゴ Pro W3" w:cstheme="minorHAnsi"/>
        </w:rPr>
        <w:t xml:space="preserve">staff will </w:t>
      </w:r>
      <w:r w:rsidRPr="00263B36">
        <w:rPr>
          <w:rFonts w:eastAsia="ヒラギノ角ゴ Pro W3" w:cstheme="minorHAnsi"/>
        </w:rPr>
        <w:t>interacti</w:t>
      </w:r>
      <w:r w:rsidR="00590461">
        <w:rPr>
          <w:rFonts w:eastAsia="ヒラギノ角ゴ Pro W3" w:cstheme="minorHAnsi"/>
        </w:rPr>
        <w:t>ng with</w:t>
      </w:r>
      <w:r w:rsidRPr="00263B36">
        <w:rPr>
          <w:rFonts w:eastAsia="ヒラギノ角ゴ Pro W3" w:cstheme="minorHAnsi"/>
        </w:rPr>
        <w:t xml:space="preserve"> a </w:t>
      </w:r>
      <w:r w:rsidR="00590461">
        <w:rPr>
          <w:rFonts w:eastAsia="ヒラギノ角ゴ Pro W3" w:cstheme="minorHAnsi"/>
        </w:rPr>
        <w:t xml:space="preserve">1024x768 </w:t>
      </w:r>
      <w:r w:rsidRPr="00263B36">
        <w:rPr>
          <w:rFonts w:eastAsia="ヒラギノ角ゴ Pro W3" w:cstheme="minorHAnsi"/>
        </w:rPr>
        <w:t xml:space="preserve"> pixel</w:t>
      </w:r>
      <w:r w:rsidR="00590461">
        <w:rPr>
          <w:rFonts w:eastAsia="ヒラギノ角ゴ Pro W3" w:cstheme="minorHAnsi"/>
        </w:rPr>
        <w:t xml:space="preserve"> Led </w:t>
      </w:r>
      <w:r w:rsidRPr="00263B36">
        <w:rPr>
          <w:rFonts w:eastAsia="ヒラギノ角ゴ Pro W3" w:cstheme="minorHAnsi"/>
        </w:rPr>
        <w:t>multi-to</w:t>
      </w:r>
      <w:r w:rsidR="00590461">
        <w:rPr>
          <w:rFonts w:eastAsia="ヒラギノ角ゴ Pro W3" w:cstheme="minorHAnsi"/>
        </w:rPr>
        <w:t xml:space="preserve">uch screen, on screen keyboard, </w:t>
      </w:r>
      <w:r>
        <w:rPr>
          <w:rFonts w:eastAsia="ヒラギノ角ゴ Pro W3" w:cstheme="minorHAnsi"/>
        </w:rPr>
        <w:t>5 Mega Pixel Camera</w:t>
      </w:r>
      <w:r w:rsidRPr="00263B36">
        <w:rPr>
          <w:rFonts w:eastAsia="ヒラギノ角ゴ Pro W3" w:cstheme="minorHAnsi"/>
        </w:rPr>
        <w:t xml:space="preserve">. The </w:t>
      </w:r>
      <w:r w:rsidR="00590461">
        <w:rPr>
          <w:rFonts w:eastAsia="ヒラギノ角ゴ Pro W3" w:cstheme="minorHAnsi"/>
        </w:rPr>
        <w:t>app is</w:t>
      </w:r>
      <w:r w:rsidRPr="00263B36">
        <w:rPr>
          <w:rFonts w:eastAsia="ヒラギノ角ゴ Pro W3" w:cstheme="minorHAnsi"/>
        </w:rPr>
        <w:t xml:space="preserve"> compatible with the current</w:t>
      </w:r>
      <w:r w:rsidR="00590461">
        <w:rPr>
          <w:rFonts w:eastAsia="ヒラギノ角ゴ Pro W3" w:cstheme="minorHAnsi"/>
        </w:rPr>
        <w:t xml:space="preserve"> version</w:t>
      </w:r>
      <w:r w:rsidRPr="00263B36">
        <w:rPr>
          <w:rFonts w:eastAsia="ヒラギノ角ゴ Pro W3" w:cstheme="minorHAnsi"/>
        </w:rPr>
        <w:t xml:space="preserve"> </w:t>
      </w:r>
      <w:proofErr w:type="spellStart"/>
      <w:r>
        <w:rPr>
          <w:rFonts w:eastAsia="ヒラギノ角ゴ Pro W3" w:cstheme="minorHAnsi"/>
        </w:rPr>
        <w:t>iPad</w:t>
      </w:r>
      <w:proofErr w:type="spellEnd"/>
      <w:r>
        <w:rPr>
          <w:rFonts w:eastAsia="ヒラギノ角ゴ Pro W3" w:cstheme="minorHAnsi"/>
        </w:rPr>
        <w:t xml:space="preserve"> </w:t>
      </w:r>
      <w:proofErr w:type="spellStart"/>
      <w:r>
        <w:rPr>
          <w:rFonts w:eastAsia="ヒラギノ角ゴ Pro W3" w:cstheme="minorHAnsi"/>
        </w:rPr>
        <w:t>iOs</w:t>
      </w:r>
      <w:proofErr w:type="spellEnd"/>
      <w:r>
        <w:rPr>
          <w:rFonts w:eastAsia="ヒラギノ角ゴ Pro W3" w:cstheme="minorHAnsi"/>
        </w:rPr>
        <w:t xml:space="preserve"> 7.3</w:t>
      </w:r>
      <w:r w:rsidRPr="00263B36">
        <w:rPr>
          <w:rFonts w:eastAsia="ヒラギノ角ゴ Pro W3" w:cstheme="minorHAnsi"/>
        </w:rPr>
        <w:t xml:space="preserve">. </w:t>
      </w:r>
    </w:p>
    <w:p w14:paraId="5CAD7D64" w14:textId="35F4FDF2" w:rsidR="00590461" w:rsidRPr="00263B36" w:rsidRDefault="00590461" w:rsidP="00263B36">
      <w:pPr>
        <w:rPr>
          <w:rFonts w:eastAsia="ヒラギノ角ゴ Pro W3" w:cstheme="minorHAnsi"/>
        </w:rPr>
      </w:pPr>
      <w:r>
        <w:rPr>
          <w:rFonts w:eastAsia="ヒラギノ角ゴ Pro W3" w:cstheme="minorHAnsi"/>
        </w:rPr>
        <w:t xml:space="preserve">Current support version of </w:t>
      </w:r>
      <w:proofErr w:type="spellStart"/>
      <w:r>
        <w:rPr>
          <w:rFonts w:eastAsia="ヒラギノ角ゴ Pro W3" w:cstheme="minorHAnsi"/>
        </w:rPr>
        <w:t>iPad</w:t>
      </w:r>
      <w:proofErr w:type="spellEnd"/>
      <w:r>
        <w:rPr>
          <w:rFonts w:eastAsia="ヒラギノ角ゴ Pro W3" w:cstheme="minorHAnsi"/>
        </w:rPr>
        <w:t xml:space="preserve">: iPad2, </w:t>
      </w:r>
      <w:proofErr w:type="spellStart"/>
      <w:r>
        <w:rPr>
          <w:rFonts w:eastAsia="ヒラギノ角ゴ Pro W3" w:cstheme="minorHAnsi"/>
        </w:rPr>
        <w:t>iPad</w:t>
      </w:r>
      <w:proofErr w:type="spellEnd"/>
      <w:r>
        <w:rPr>
          <w:rFonts w:eastAsia="ヒラギノ角ゴ Pro W3" w:cstheme="minorHAnsi"/>
        </w:rPr>
        <w:t xml:space="preserve"> 3, the new </w:t>
      </w:r>
      <w:proofErr w:type="spellStart"/>
      <w:r>
        <w:rPr>
          <w:rFonts w:eastAsia="ヒラギノ角ゴ Pro W3" w:cstheme="minorHAnsi"/>
        </w:rPr>
        <w:t>iPad</w:t>
      </w:r>
      <w:proofErr w:type="spellEnd"/>
      <w:r>
        <w:rPr>
          <w:rFonts w:eastAsia="ヒラギノ角ゴ Pro W3" w:cstheme="minorHAnsi"/>
        </w:rPr>
        <w:t xml:space="preserve">, </w:t>
      </w:r>
      <w:proofErr w:type="spellStart"/>
      <w:r>
        <w:rPr>
          <w:rFonts w:eastAsia="ヒラギノ角ゴ Pro W3" w:cstheme="minorHAnsi"/>
        </w:rPr>
        <w:t>iPad</w:t>
      </w:r>
      <w:proofErr w:type="spellEnd"/>
      <w:r>
        <w:rPr>
          <w:rFonts w:eastAsia="ヒラギノ角ゴ Pro W3" w:cstheme="minorHAnsi"/>
        </w:rPr>
        <w:t xml:space="preserve"> Air.</w:t>
      </w:r>
    </w:p>
    <w:p w14:paraId="1092576A" w14:textId="77777777" w:rsidR="00263B36" w:rsidRDefault="00263B36" w:rsidP="000E5A9A"/>
    <w:p w14:paraId="02DED061" w14:textId="1D721300" w:rsidR="00347814" w:rsidRPr="004C6D1A" w:rsidRDefault="00FF5238" w:rsidP="00347814">
      <w:pPr>
        <w:rPr>
          <w:rFonts w:asciiTheme="majorHAnsi" w:hAnsiTheme="majorHAnsi"/>
          <w:b/>
          <w:sz w:val="28"/>
          <w:szCs w:val="28"/>
        </w:rPr>
      </w:pPr>
      <w:r w:rsidRPr="004C6D1A">
        <w:rPr>
          <w:rFonts w:asciiTheme="majorHAnsi" w:hAnsiTheme="majorHAnsi"/>
          <w:b/>
          <w:sz w:val="28"/>
          <w:szCs w:val="28"/>
        </w:rPr>
        <w:t>2.</w:t>
      </w:r>
      <w:r w:rsidR="00347814" w:rsidRPr="004C6D1A">
        <w:rPr>
          <w:rFonts w:asciiTheme="majorHAnsi" w:hAnsiTheme="majorHAnsi"/>
          <w:b/>
          <w:sz w:val="28"/>
          <w:szCs w:val="28"/>
        </w:rPr>
        <w:t>1.1 System interfaces</w:t>
      </w:r>
    </w:p>
    <w:p w14:paraId="7851F001" w14:textId="3B573BCC" w:rsidR="00A31ED3" w:rsidRPr="00A31ED3" w:rsidRDefault="00A31ED3" w:rsidP="00347814">
      <w:proofErr w:type="gramStart"/>
      <w:r>
        <w:t>This section describe</w:t>
      </w:r>
      <w:proofErr w:type="gramEnd"/>
      <w:r>
        <w:t xml:space="preserve"> the main system interfaces.</w:t>
      </w:r>
    </w:p>
    <w:p w14:paraId="6E28E927" w14:textId="715C2FF6" w:rsidR="00786987" w:rsidRDefault="002200C1" w:rsidP="00347814">
      <w:r>
        <w:rPr>
          <w:noProof/>
          <w:lang w:eastAsia="en-US"/>
        </w:rPr>
        <w:drawing>
          <wp:inline distT="0" distB="0" distL="0" distR="0" wp14:anchorId="78A8E733" wp14:editId="4AA18540">
            <wp:extent cx="5943600" cy="4708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interfa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CEB4" w14:textId="77777777" w:rsidR="00590461" w:rsidRDefault="00590461" w:rsidP="00347814">
      <w:pPr>
        <w:rPr>
          <w:rFonts w:asciiTheme="majorHAnsi" w:hAnsiTheme="majorHAnsi"/>
          <w:b/>
          <w:sz w:val="28"/>
          <w:szCs w:val="28"/>
        </w:rPr>
      </w:pPr>
    </w:p>
    <w:p w14:paraId="184AF274" w14:textId="77777777" w:rsidR="002200C1" w:rsidRDefault="002200C1" w:rsidP="00347814">
      <w:pPr>
        <w:rPr>
          <w:rFonts w:asciiTheme="majorHAnsi" w:hAnsiTheme="majorHAnsi"/>
          <w:b/>
          <w:sz w:val="28"/>
          <w:szCs w:val="28"/>
        </w:rPr>
      </w:pPr>
    </w:p>
    <w:p w14:paraId="3181B4FB" w14:textId="77777777" w:rsidR="002200C1" w:rsidRDefault="002200C1" w:rsidP="00347814">
      <w:pPr>
        <w:rPr>
          <w:rFonts w:asciiTheme="majorHAnsi" w:hAnsiTheme="majorHAnsi"/>
          <w:b/>
          <w:sz w:val="28"/>
          <w:szCs w:val="28"/>
        </w:rPr>
      </w:pPr>
    </w:p>
    <w:p w14:paraId="32857F3F" w14:textId="303045F9" w:rsidR="00347814" w:rsidRPr="00263B36" w:rsidRDefault="00347814" w:rsidP="00347814">
      <w:pPr>
        <w:rPr>
          <w:rFonts w:asciiTheme="majorHAnsi" w:hAnsiTheme="majorHAnsi"/>
          <w:b/>
          <w:sz w:val="28"/>
          <w:szCs w:val="28"/>
        </w:rPr>
      </w:pPr>
      <w:r w:rsidRPr="00263B36">
        <w:rPr>
          <w:rFonts w:asciiTheme="majorHAnsi" w:hAnsiTheme="majorHAnsi"/>
          <w:b/>
          <w:sz w:val="28"/>
          <w:szCs w:val="28"/>
        </w:rPr>
        <w:t>2.1.2 User interfaces</w:t>
      </w:r>
    </w:p>
    <w:p w14:paraId="490E94B8" w14:textId="04F636DA" w:rsidR="001E3470" w:rsidRDefault="001E3470" w:rsidP="00347814">
      <w:r>
        <w:t>This will describe the way users interact with the app.</w:t>
      </w:r>
    </w:p>
    <w:p w14:paraId="4F6C333B" w14:textId="6BFF7E63" w:rsidR="001E3470" w:rsidRDefault="00590461" w:rsidP="00347814">
      <w:r>
        <w:rPr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5438276C" wp14:editId="43A090A1">
            <wp:simplePos x="0" y="0"/>
            <wp:positionH relativeFrom="column">
              <wp:posOffset>3131820</wp:posOffset>
            </wp:positionH>
            <wp:positionV relativeFrom="paragraph">
              <wp:posOffset>69215</wp:posOffset>
            </wp:positionV>
            <wp:extent cx="3053080" cy="374777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5C606" w14:textId="75A8E8FF" w:rsidR="00917699" w:rsidRDefault="00917699" w:rsidP="00347814"/>
    <w:p w14:paraId="5367F504" w14:textId="4AF6E249" w:rsidR="00917699" w:rsidRPr="004C6D1A" w:rsidRDefault="00C87054" w:rsidP="00347814">
      <w:pPr>
        <w:rPr>
          <w:b/>
        </w:rPr>
      </w:pPr>
      <w:proofErr w:type="gramStart"/>
      <w:r w:rsidRPr="004C6D1A">
        <w:rPr>
          <w:b/>
        </w:rPr>
        <w:t>1.Login</w:t>
      </w:r>
      <w:proofErr w:type="gramEnd"/>
      <w:r w:rsidRPr="004C6D1A">
        <w:rPr>
          <w:b/>
        </w:rPr>
        <w:t xml:space="preserve"> screen menu</w:t>
      </w:r>
    </w:p>
    <w:p w14:paraId="5E2F3967" w14:textId="77777777" w:rsidR="00B4292D" w:rsidRDefault="00B4292D" w:rsidP="00B4292D">
      <w:pPr>
        <w:pStyle w:val="NoSpacing"/>
        <w:ind w:right="4680"/>
      </w:pPr>
      <w:r>
        <w:t xml:space="preserve">When </w:t>
      </w:r>
      <w:proofErr w:type="gramStart"/>
      <w:r>
        <w:t>staff start</w:t>
      </w:r>
      <w:proofErr w:type="gramEnd"/>
      <w:r>
        <w:t xml:space="preserve"> the application, this is the first </w:t>
      </w:r>
    </w:p>
    <w:p w14:paraId="0FC77912" w14:textId="38A05B8B" w:rsidR="00B4292D" w:rsidRDefault="00B4292D" w:rsidP="00B4292D">
      <w:pPr>
        <w:pStyle w:val="NoSpacing"/>
        <w:ind w:right="4680"/>
      </w:pPr>
      <w:proofErr w:type="gramStart"/>
      <w:r>
        <w:t>screen</w:t>
      </w:r>
      <w:proofErr w:type="gramEnd"/>
      <w:r>
        <w:t xml:space="preserve"> that appear. </w:t>
      </w:r>
      <w:proofErr w:type="gramStart"/>
      <w:r>
        <w:t>Staff need</w:t>
      </w:r>
      <w:proofErr w:type="gramEnd"/>
      <w:r>
        <w:t xml:space="preserve"> to enter his assigned</w:t>
      </w:r>
    </w:p>
    <w:p w14:paraId="369A2849" w14:textId="77777777" w:rsidR="00B4292D" w:rsidRDefault="00B4292D" w:rsidP="00B4292D">
      <w:pPr>
        <w:pStyle w:val="NoSpacing"/>
        <w:ind w:right="4680"/>
      </w:pPr>
      <w:proofErr w:type="gramStart"/>
      <w:r>
        <w:t>Username and password for security.</w:t>
      </w:r>
      <w:proofErr w:type="gramEnd"/>
      <w:r>
        <w:t xml:space="preserve"> If they forget </w:t>
      </w:r>
    </w:p>
    <w:p w14:paraId="3E3AEF91" w14:textId="32ED2D2D" w:rsidR="00B4292D" w:rsidRDefault="00B4292D" w:rsidP="00B4292D">
      <w:pPr>
        <w:pStyle w:val="NoSpacing"/>
        <w:ind w:right="4680"/>
      </w:pPr>
      <w:proofErr w:type="gramStart"/>
      <w:r>
        <w:t>their</w:t>
      </w:r>
      <w:proofErr w:type="gramEnd"/>
      <w:r>
        <w:t xml:space="preserve"> password , they need to contact admin site to</w:t>
      </w:r>
    </w:p>
    <w:p w14:paraId="3C1A43F7" w14:textId="0145265C" w:rsidR="00B4292D" w:rsidRDefault="00B4292D" w:rsidP="00B4292D">
      <w:pPr>
        <w:pStyle w:val="NoSpacing"/>
        <w:tabs>
          <w:tab w:val="left" w:pos="4680"/>
        </w:tabs>
        <w:ind w:right="4680"/>
      </w:pPr>
      <w:proofErr w:type="spellStart"/>
      <w:proofErr w:type="gramStart"/>
      <w:r>
        <w:t>vertify</w:t>
      </w:r>
      <w:proofErr w:type="spellEnd"/>
      <w:proofErr w:type="gramEnd"/>
      <w:r>
        <w:t xml:space="preserve"> their information before they are given new </w:t>
      </w:r>
    </w:p>
    <w:p w14:paraId="491E2C4E" w14:textId="457B8EAA" w:rsidR="00B4292D" w:rsidRDefault="00B4292D" w:rsidP="00B4292D">
      <w:pPr>
        <w:pStyle w:val="NoSpacing"/>
        <w:ind w:right="4680"/>
      </w:pPr>
      <w:proofErr w:type="gramStart"/>
      <w:r>
        <w:t>password</w:t>
      </w:r>
      <w:proofErr w:type="gramEnd"/>
      <w:r>
        <w:t>.</w:t>
      </w:r>
    </w:p>
    <w:p w14:paraId="301CDEE2" w14:textId="5E9F56BF" w:rsidR="00B4292D" w:rsidRDefault="00B4292D" w:rsidP="00B4292D">
      <w:pPr>
        <w:pStyle w:val="NoSpacing"/>
        <w:ind w:right="4680"/>
      </w:pPr>
      <w:r>
        <w:t>This page is to secure that only allowed staff or doctor can access to the patient database.</w:t>
      </w:r>
    </w:p>
    <w:p w14:paraId="562F8ED1" w14:textId="1BD79D93" w:rsidR="00917699" w:rsidRDefault="00917699" w:rsidP="00B4292D">
      <w:pPr>
        <w:ind w:right="4680"/>
      </w:pPr>
    </w:p>
    <w:p w14:paraId="7C81F437" w14:textId="77777777" w:rsidR="00917699" w:rsidRDefault="00917699" w:rsidP="00B4292D">
      <w:pPr>
        <w:ind w:right="4680"/>
      </w:pPr>
    </w:p>
    <w:p w14:paraId="666CEC49" w14:textId="77777777" w:rsidR="00B4292D" w:rsidRDefault="00B4292D" w:rsidP="00B4292D">
      <w:pPr>
        <w:ind w:right="4680"/>
      </w:pPr>
    </w:p>
    <w:p w14:paraId="7BB19A83" w14:textId="77777777" w:rsidR="00B4292D" w:rsidRDefault="00B4292D" w:rsidP="00B4292D">
      <w:pPr>
        <w:ind w:right="4680"/>
      </w:pPr>
    </w:p>
    <w:p w14:paraId="6781864E" w14:textId="77777777" w:rsidR="00B4292D" w:rsidRDefault="00B4292D" w:rsidP="00B4292D">
      <w:pPr>
        <w:ind w:right="4680"/>
      </w:pPr>
    </w:p>
    <w:p w14:paraId="6F0A3BC5" w14:textId="77777777" w:rsidR="00B4292D" w:rsidRDefault="00B4292D" w:rsidP="00B4292D">
      <w:pPr>
        <w:ind w:right="4680"/>
      </w:pPr>
    </w:p>
    <w:p w14:paraId="76A3E1CF" w14:textId="3DC620AE" w:rsidR="00B4292D" w:rsidRDefault="00590461" w:rsidP="00B4292D">
      <w:pPr>
        <w:ind w:right="4680"/>
      </w:pPr>
      <w:r>
        <w:rPr>
          <w:noProof/>
          <w:lang w:eastAsia="en-US"/>
        </w:rPr>
        <w:drawing>
          <wp:anchor distT="0" distB="0" distL="114300" distR="114300" simplePos="0" relativeHeight="251659264" behindDoc="1" locked="0" layoutInCell="1" allowOverlap="1" wp14:anchorId="0F3A90B5" wp14:editId="74E08F4B">
            <wp:simplePos x="0" y="0"/>
            <wp:positionH relativeFrom="column">
              <wp:posOffset>3132455</wp:posOffset>
            </wp:positionH>
            <wp:positionV relativeFrom="paragraph">
              <wp:posOffset>106680</wp:posOffset>
            </wp:positionV>
            <wp:extent cx="3068955" cy="417385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qr sc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ABC1C" w14:textId="3D353885" w:rsidR="00B4292D" w:rsidRDefault="00B4292D" w:rsidP="00B4292D">
      <w:pPr>
        <w:ind w:right="4680"/>
      </w:pPr>
    </w:p>
    <w:p w14:paraId="04AF4608" w14:textId="4F4BF121" w:rsidR="00B4292D" w:rsidRPr="004C6D1A" w:rsidRDefault="00C87054" w:rsidP="00B4292D">
      <w:pPr>
        <w:ind w:right="4680"/>
        <w:rPr>
          <w:b/>
        </w:rPr>
      </w:pPr>
      <w:proofErr w:type="gramStart"/>
      <w:r w:rsidRPr="004C6D1A">
        <w:rPr>
          <w:b/>
        </w:rPr>
        <w:t>2.QR</w:t>
      </w:r>
      <w:proofErr w:type="gramEnd"/>
      <w:r w:rsidRPr="004C6D1A">
        <w:rPr>
          <w:b/>
        </w:rPr>
        <w:t xml:space="preserve"> scan menu</w:t>
      </w:r>
    </w:p>
    <w:p w14:paraId="5E4739D8" w14:textId="104993DA" w:rsidR="00481990" w:rsidRDefault="00481990" w:rsidP="00B4292D">
      <w:pPr>
        <w:ind w:right="4680"/>
      </w:pPr>
      <w:r>
        <w:t xml:space="preserve">After log in, then this screen will appear. It contain for 4 </w:t>
      </w:r>
      <w:proofErr w:type="gramStart"/>
      <w:r>
        <w:t>button</w:t>
      </w:r>
      <w:proofErr w:type="gramEnd"/>
      <w:r>
        <w:t xml:space="preserve"> in respectively: QR Scan, Search, Create new, Scan.</w:t>
      </w:r>
    </w:p>
    <w:p w14:paraId="4D033518" w14:textId="081B0489" w:rsidR="00B4292D" w:rsidRDefault="00B4292D" w:rsidP="00B4292D">
      <w:pPr>
        <w:ind w:right="4680"/>
      </w:pPr>
      <w:r>
        <w:t xml:space="preserve">If the patient has the paper of vaccination record with them, for quick access to that patient information, staff can scan the QR </w:t>
      </w:r>
      <w:proofErr w:type="gramStart"/>
      <w:r>
        <w:t>code that appear</w:t>
      </w:r>
      <w:proofErr w:type="gramEnd"/>
      <w:r>
        <w:t xml:space="preserve"> on patient paper. System then will translate this QR code and then link to patient information (if found).</w:t>
      </w:r>
    </w:p>
    <w:p w14:paraId="091EBF23" w14:textId="763FDD26" w:rsidR="00ED3244" w:rsidRDefault="00ED3244" w:rsidP="00B4292D">
      <w:pPr>
        <w:ind w:right="4680"/>
      </w:pPr>
      <w:r>
        <w:t>This will link to section 4 below.</w:t>
      </w:r>
    </w:p>
    <w:p w14:paraId="531E5BCD" w14:textId="77777777" w:rsidR="00B4292D" w:rsidRDefault="00B4292D" w:rsidP="00B4292D">
      <w:pPr>
        <w:ind w:right="4680"/>
      </w:pPr>
    </w:p>
    <w:p w14:paraId="4EB49878" w14:textId="77777777" w:rsidR="00B4292D" w:rsidRDefault="00B4292D" w:rsidP="00347814"/>
    <w:p w14:paraId="23ED56CE" w14:textId="7BAAD128" w:rsidR="00590461" w:rsidRDefault="00244AAC" w:rsidP="00347814">
      <w:r>
        <w:rPr>
          <w:noProof/>
          <w:lang w:eastAsia="en-US"/>
        </w:rPr>
        <w:lastRenderedPageBreak/>
        <w:drawing>
          <wp:anchor distT="0" distB="0" distL="114300" distR="114300" simplePos="0" relativeHeight="251667456" behindDoc="1" locked="0" layoutInCell="1" allowOverlap="1" wp14:anchorId="24A3FC3A" wp14:editId="666AE5D6">
            <wp:simplePos x="0" y="0"/>
            <wp:positionH relativeFrom="column">
              <wp:posOffset>3148110</wp:posOffset>
            </wp:positionH>
            <wp:positionV relativeFrom="paragraph">
              <wp:posOffset>-86995</wp:posOffset>
            </wp:positionV>
            <wp:extent cx="3180522" cy="4240696"/>
            <wp:effectExtent l="0" t="0" r="127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522" cy="4240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FB504" w14:textId="56B3923F" w:rsidR="00B4292D" w:rsidRPr="00590461" w:rsidRDefault="00B4292D" w:rsidP="00347814"/>
    <w:p w14:paraId="200CEE24" w14:textId="6E8E2873" w:rsidR="00C87054" w:rsidRPr="004C6D1A" w:rsidRDefault="00C87054" w:rsidP="00347814">
      <w:pPr>
        <w:rPr>
          <w:b/>
        </w:rPr>
      </w:pPr>
      <w:proofErr w:type="gramStart"/>
      <w:r w:rsidRPr="004C6D1A">
        <w:rPr>
          <w:b/>
        </w:rPr>
        <w:t>3.Search</w:t>
      </w:r>
      <w:proofErr w:type="gramEnd"/>
      <w:r w:rsidRPr="004C6D1A">
        <w:rPr>
          <w:b/>
        </w:rPr>
        <w:t xml:space="preserve"> menu</w:t>
      </w:r>
    </w:p>
    <w:p w14:paraId="7C53DEF6" w14:textId="0E7260EB" w:rsidR="00C87054" w:rsidRDefault="00902836" w:rsidP="00902836">
      <w:pPr>
        <w:tabs>
          <w:tab w:val="left" w:pos="4770"/>
        </w:tabs>
        <w:ind w:right="4680"/>
      </w:pPr>
      <w:r>
        <w:t xml:space="preserve">If the </w:t>
      </w:r>
      <w:proofErr w:type="gramStart"/>
      <w:r>
        <w:t>patient do</w:t>
      </w:r>
      <w:proofErr w:type="gramEnd"/>
      <w:r>
        <w:t xml:space="preserve"> not bring any paper work with them, then staff should click on the search button on the menu to find the patient information. Then a “SEARCH For Record” screen will appear</w:t>
      </w:r>
    </w:p>
    <w:p w14:paraId="71B9B928" w14:textId="01F5FED9" w:rsidR="00481990" w:rsidRDefault="00481990" w:rsidP="00902836">
      <w:pPr>
        <w:tabs>
          <w:tab w:val="left" w:pos="4770"/>
        </w:tabs>
        <w:ind w:right="4680"/>
      </w:pPr>
      <w:r>
        <w:t>In this page, staff will enter informatio</w:t>
      </w:r>
      <w:r w:rsidR="00177739">
        <w:t xml:space="preserve">n they got from the </w:t>
      </w:r>
      <w:proofErr w:type="gramStart"/>
      <w:r w:rsidR="00177739">
        <w:t xml:space="preserve">patient </w:t>
      </w:r>
      <w:r>
        <w:t>:</w:t>
      </w:r>
      <w:proofErr w:type="gramEnd"/>
      <w:r>
        <w:t xml:space="preserve"> </w:t>
      </w:r>
      <w:r w:rsidR="00177739">
        <w:t>First Name, Last Name , Gender, Mother Maiden Name</w:t>
      </w:r>
      <w:r w:rsidR="005C0548">
        <w:t>, Father name</w:t>
      </w:r>
      <w:r w:rsidR="00177739">
        <w:t>.</w:t>
      </w:r>
      <w:r>
        <w:t xml:space="preserve">. Then click search and the app will find patient information in the database. If not </w:t>
      </w:r>
      <w:proofErr w:type="gramStart"/>
      <w:r>
        <w:t>found ,</w:t>
      </w:r>
      <w:proofErr w:type="gramEnd"/>
      <w:r>
        <w:t xml:space="preserve"> nothing will happen. </w:t>
      </w:r>
      <w:proofErr w:type="gramStart"/>
      <w:r>
        <w:t>If found screen will be link to that patient page.</w:t>
      </w:r>
      <w:proofErr w:type="gramEnd"/>
    </w:p>
    <w:p w14:paraId="389D7868" w14:textId="4BBABE27" w:rsidR="00C87054" w:rsidRDefault="00244AAC" w:rsidP="00902836">
      <w:pPr>
        <w:tabs>
          <w:tab w:val="left" w:pos="4770"/>
        </w:tabs>
        <w:ind w:right="4680"/>
      </w:pPr>
      <w:r>
        <w:t xml:space="preserve">For example, here we will find a child name </w:t>
      </w:r>
      <w:proofErr w:type="spellStart"/>
      <w:proofErr w:type="gramStart"/>
      <w:r>
        <w:t>kate</w:t>
      </w:r>
      <w:proofErr w:type="spellEnd"/>
      <w:proofErr w:type="gramEnd"/>
      <w:r>
        <w:t xml:space="preserve"> </w:t>
      </w:r>
      <w:proofErr w:type="spellStart"/>
      <w:r>
        <w:t>morgan</w:t>
      </w:r>
      <w:proofErr w:type="spellEnd"/>
    </w:p>
    <w:p w14:paraId="0C20FD22" w14:textId="0738D95D" w:rsidR="00C87054" w:rsidRDefault="00C87054" w:rsidP="00902836">
      <w:pPr>
        <w:tabs>
          <w:tab w:val="left" w:pos="4770"/>
        </w:tabs>
        <w:ind w:right="4680"/>
      </w:pPr>
    </w:p>
    <w:p w14:paraId="689BC289" w14:textId="1922BE94" w:rsidR="00C87054" w:rsidRDefault="00C87054" w:rsidP="00902836">
      <w:pPr>
        <w:tabs>
          <w:tab w:val="left" w:pos="4770"/>
        </w:tabs>
        <w:ind w:right="4680"/>
      </w:pPr>
    </w:p>
    <w:p w14:paraId="553E6B0D" w14:textId="70916DBF" w:rsidR="005C0548" w:rsidRDefault="005C0548" w:rsidP="00902836">
      <w:pPr>
        <w:tabs>
          <w:tab w:val="left" w:pos="4770"/>
        </w:tabs>
        <w:ind w:right="4680"/>
      </w:pPr>
    </w:p>
    <w:p w14:paraId="3A830306" w14:textId="162C203D" w:rsidR="00C87054" w:rsidRDefault="00C87054" w:rsidP="00902836">
      <w:pPr>
        <w:tabs>
          <w:tab w:val="left" w:pos="4770"/>
        </w:tabs>
        <w:ind w:right="4680"/>
      </w:pPr>
    </w:p>
    <w:p w14:paraId="4EAE304D" w14:textId="64F5F33B" w:rsidR="00C87054" w:rsidRDefault="00244AAC" w:rsidP="00902836">
      <w:pPr>
        <w:tabs>
          <w:tab w:val="left" w:pos="4770"/>
        </w:tabs>
        <w:ind w:right="4680"/>
      </w:pPr>
      <w:r>
        <w:rPr>
          <w:noProof/>
          <w:lang w:eastAsia="en-US"/>
        </w:rPr>
        <w:drawing>
          <wp:anchor distT="0" distB="0" distL="114300" distR="114300" simplePos="0" relativeHeight="251668480" behindDoc="1" locked="0" layoutInCell="1" allowOverlap="1" wp14:anchorId="61BBAAB3" wp14:editId="7A7DEB59">
            <wp:simplePos x="0" y="0"/>
            <wp:positionH relativeFrom="column">
              <wp:posOffset>3148716</wp:posOffset>
            </wp:positionH>
            <wp:positionV relativeFrom="paragraph">
              <wp:posOffset>76228</wp:posOffset>
            </wp:positionV>
            <wp:extent cx="3166607" cy="4222142"/>
            <wp:effectExtent l="0" t="0" r="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522" cy="4222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FE127" w14:textId="1628D4D3" w:rsidR="00C87054" w:rsidRDefault="00C87054" w:rsidP="00A41CD9">
      <w:pPr>
        <w:tabs>
          <w:tab w:val="left" w:pos="4770"/>
        </w:tabs>
        <w:ind w:right="4770"/>
      </w:pPr>
    </w:p>
    <w:p w14:paraId="725CDF4E" w14:textId="529677B2" w:rsidR="00A41CD9" w:rsidRPr="004C6D1A" w:rsidRDefault="00A41CD9" w:rsidP="00A41CD9">
      <w:pPr>
        <w:tabs>
          <w:tab w:val="left" w:pos="4770"/>
        </w:tabs>
        <w:ind w:right="4770"/>
        <w:rPr>
          <w:b/>
        </w:rPr>
      </w:pPr>
      <w:r w:rsidRPr="004C6D1A">
        <w:rPr>
          <w:b/>
        </w:rPr>
        <w:t>4. Search result menu</w:t>
      </w:r>
    </w:p>
    <w:p w14:paraId="0B13F8D6" w14:textId="1B5EDC5C" w:rsidR="00ED3244" w:rsidRDefault="00516E46" w:rsidP="00A41CD9">
      <w:pPr>
        <w:tabs>
          <w:tab w:val="left" w:pos="4770"/>
        </w:tabs>
        <w:ind w:right="4770"/>
      </w:pPr>
      <w:r>
        <w:t>As mentioned in above section 3, if found Search result screen will appear.</w:t>
      </w:r>
      <w:r w:rsidR="00ED3244">
        <w:t xml:space="preserve"> </w:t>
      </w:r>
      <w:proofErr w:type="gramStart"/>
      <w:r w:rsidR="00ED3244">
        <w:t>Or if found in section 2, this screen will also appear.</w:t>
      </w:r>
      <w:proofErr w:type="gramEnd"/>
    </w:p>
    <w:p w14:paraId="2002ED96" w14:textId="53B77F53" w:rsidR="00516E46" w:rsidRDefault="00244AAC" w:rsidP="00A41CD9">
      <w:pPr>
        <w:tabs>
          <w:tab w:val="left" w:pos="4770"/>
        </w:tabs>
        <w:ind w:right="4770"/>
      </w:pPr>
      <w:r>
        <w:t xml:space="preserve">If app find the child with name </w:t>
      </w:r>
      <w:proofErr w:type="spellStart"/>
      <w:proofErr w:type="gramStart"/>
      <w:r>
        <w:t>kate</w:t>
      </w:r>
      <w:proofErr w:type="spellEnd"/>
      <w:proofErr w:type="gramEnd"/>
      <w:r>
        <w:t xml:space="preserve"> </w:t>
      </w:r>
      <w:proofErr w:type="spellStart"/>
      <w:r>
        <w:t>morgan</w:t>
      </w:r>
      <w:proofErr w:type="spellEnd"/>
      <w:r>
        <w:t xml:space="preserve"> in the database, it will appear on the Search Results menu. Now staff just need to click on the child name to access the child‘s information</w:t>
      </w:r>
    </w:p>
    <w:p w14:paraId="6FEFADB1" w14:textId="77777777" w:rsidR="00A41CD9" w:rsidRDefault="00A41CD9" w:rsidP="00A41CD9">
      <w:pPr>
        <w:tabs>
          <w:tab w:val="left" w:pos="4770"/>
        </w:tabs>
        <w:ind w:right="4770"/>
      </w:pPr>
    </w:p>
    <w:p w14:paraId="3E437D39" w14:textId="77777777" w:rsidR="00590461" w:rsidRDefault="00590461" w:rsidP="00A41CD9">
      <w:pPr>
        <w:tabs>
          <w:tab w:val="left" w:pos="4770"/>
        </w:tabs>
        <w:ind w:right="4770"/>
      </w:pPr>
    </w:p>
    <w:p w14:paraId="3E27D14B" w14:textId="77777777" w:rsidR="00590461" w:rsidRDefault="00590461" w:rsidP="00A41CD9">
      <w:pPr>
        <w:tabs>
          <w:tab w:val="left" w:pos="4770"/>
        </w:tabs>
        <w:ind w:right="4770"/>
      </w:pPr>
    </w:p>
    <w:p w14:paraId="419C8232" w14:textId="77777777" w:rsidR="00244AAC" w:rsidRDefault="00244AAC" w:rsidP="00A41CD9">
      <w:pPr>
        <w:tabs>
          <w:tab w:val="left" w:pos="4770"/>
        </w:tabs>
        <w:ind w:right="4770"/>
      </w:pPr>
    </w:p>
    <w:p w14:paraId="2C3B9959" w14:textId="77777777" w:rsidR="00244AAC" w:rsidRDefault="00244AAC" w:rsidP="00A41CD9">
      <w:pPr>
        <w:tabs>
          <w:tab w:val="left" w:pos="4770"/>
        </w:tabs>
        <w:ind w:right="4770"/>
      </w:pPr>
    </w:p>
    <w:p w14:paraId="0576B55D" w14:textId="76E0634C" w:rsidR="00244AAC" w:rsidRDefault="00244AAC" w:rsidP="00A41CD9">
      <w:pPr>
        <w:tabs>
          <w:tab w:val="left" w:pos="4770"/>
        </w:tabs>
        <w:ind w:right="4770"/>
      </w:pPr>
      <w:r>
        <w:rPr>
          <w:b/>
          <w:noProof/>
          <w:lang w:eastAsia="en-US"/>
        </w:rPr>
        <w:lastRenderedPageBreak/>
        <w:drawing>
          <wp:anchor distT="0" distB="0" distL="114300" distR="114300" simplePos="0" relativeHeight="251669504" behindDoc="1" locked="0" layoutInCell="1" allowOverlap="1" wp14:anchorId="75E932D8" wp14:editId="6D917439">
            <wp:simplePos x="0" y="0"/>
            <wp:positionH relativeFrom="column">
              <wp:posOffset>3172241</wp:posOffset>
            </wp:positionH>
            <wp:positionV relativeFrom="paragraph">
              <wp:posOffset>-86995</wp:posOffset>
            </wp:positionV>
            <wp:extent cx="3220279" cy="4293706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279" cy="4293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D4D37" w14:textId="231C0463" w:rsidR="00C87054" w:rsidRPr="004C6D1A" w:rsidRDefault="003D44DD" w:rsidP="00A41CD9">
      <w:pPr>
        <w:tabs>
          <w:tab w:val="left" w:pos="4770"/>
        </w:tabs>
        <w:ind w:right="4770"/>
        <w:rPr>
          <w:b/>
        </w:rPr>
      </w:pPr>
      <w:proofErr w:type="gramStart"/>
      <w:r w:rsidRPr="004C6D1A">
        <w:rPr>
          <w:b/>
        </w:rPr>
        <w:t>5.Child</w:t>
      </w:r>
      <w:proofErr w:type="gramEnd"/>
      <w:r w:rsidRPr="004C6D1A">
        <w:rPr>
          <w:b/>
        </w:rPr>
        <w:t xml:space="preserve"> details menu</w:t>
      </w:r>
    </w:p>
    <w:p w14:paraId="185E9941" w14:textId="16B2040C" w:rsidR="003D44DD" w:rsidRDefault="00E47D80" w:rsidP="00A41CD9">
      <w:pPr>
        <w:tabs>
          <w:tab w:val="left" w:pos="4770"/>
        </w:tabs>
        <w:ind w:right="4770"/>
      </w:pPr>
      <w:r>
        <w:t xml:space="preserve">From “Search result menu </w:t>
      </w:r>
      <w:proofErr w:type="gramStart"/>
      <w:r>
        <w:t>“ ,</w:t>
      </w:r>
      <w:proofErr w:type="gramEnd"/>
      <w:r>
        <w:t xml:space="preserve"> click on the child appear will link to this screen , the child information.</w:t>
      </w:r>
    </w:p>
    <w:p w14:paraId="1F8CA338" w14:textId="17B44A7C" w:rsidR="00E47D80" w:rsidRDefault="00E47D80" w:rsidP="00A41CD9">
      <w:pPr>
        <w:tabs>
          <w:tab w:val="left" w:pos="4770"/>
        </w:tabs>
        <w:ind w:right="4770"/>
      </w:pPr>
      <w:r>
        <w:t xml:space="preserve">It will show basic information of the child like: </w:t>
      </w:r>
      <w:r w:rsidR="00177739">
        <w:t xml:space="preserve">First Name, Last </w:t>
      </w:r>
      <w:proofErr w:type="gramStart"/>
      <w:r w:rsidR="00177739">
        <w:t>Name ,</w:t>
      </w:r>
      <w:proofErr w:type="gramEnd"/>
      <w:r w:rsidR="00177739">
        <w:t xml:space="preserve"> Date of Birth , Gender, Address At birth(City, State, Zip code), Mother Maiden Name, Current address(City, State, Zip code).</w:t>
      </w:r>
    </w:p>
    <w:p w14:paraId="01B80BBA" w14:textId="02D1BBE1" w:rsidR="00C87054" w:rsidRDefault="0076726A" w:rsidP="00A41CD9">
      <w:pPr>
        <w:tabs>
          <w:tab w:val="left" w:pos="4770"/>
        </w:tabs>
        <w:ind w:right="4770"/>
      </w:pPr>
      <w:r>
        <w:t xml:space="preserve">If the </w:t>
      </w:r>
      <w:proofErr w:type="gramStart"/>
      <w:r>
        <w:t>staff need</w:t>
      </w:r>
      <w:proofErr w:type="gramEnd"/>
      <w:r>
        <w:t xml:space="preserve"> to update new information, he/she just edit the text and then click Update details button. The new information will be saved into database.</w:t>
      </w:r>
    </w:p>
    <w:p w14:paraId="694B24DA" w14:textId="6B7F1F4C" w:rsidR="0076726A" w:rsidRDefault="0076726A" w:rsidP="00A41CD9">
      <w:pPr>
        <w:tabs>
          <w:tab w:val="left" w:pos="4770"/>
        </w:tabs>
        <w:ind w:right="4770"/>
      </w:pPr>
      <w:r>
        <w:t>Or if the information of the child is correct, staff can go ahead on the vaccination details by clicking on View Vaccinations.</w:t>
      </w:r>
    </w:p>
    <w:p w14:paraId="0CA6A2C2" w14:textId="75798FCC" w:rsidR="00C87054" w:rsidRPr="00C87054" w:rsidRDefault="00C87054" w:rsidP="00A41CD9">
      <w:pPr>
        <w:tabs>
          <w:tab w:val="left" w:pos="4770"/>
        </w:tabs>
        <w:ind w:right="4770"/>
      </w:pPr>
    </w:p>
    <w:p w14:paraId="36E34EAE" w14:textId="77777777" w:rsidR="00B4292D" w:rsidRDefault="00B4292D" w:rsidP="00A41CD9">
      <w:pPr>
        <w:tabs>
          <w:tab w:val="left" w:pos="4770"/>
        </w:tabs>
        <w:ind w:right="4770"/>
        <w:rPr>
          <w:b/>
        </w:rPr>
      </w:pPr>
    </w:p>
    <w:p w14:paraId="494E29F3" w14:textId="194E57F8" w:rsidR="00B4292D" w:rsidRDefault="0076726A" w:rsidP="00A41CD9">
      <w:pPr>
        <w:tabs>
          <w:tab w:val="left" w:pos="4770"/>
        </w:tabs>
        <w:ind w:right="4770"/>
        <w:rPr>
          <w:b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70528" behindDoc="1" locked="0" layoutInCell="1" allowOverlap="1" wp14:anchorId="205A67A7" wp14:editId="58671197">
            <wp:simplePos x="0" y="0"/>
            <wp:positionH relativeFrom="column">
              <wp:posOffset>3172570</wp:posOffset>
            </wp:positionH>
            <wp:positionV relativeFrom="paragraph">
              <wp:posOffset>255575</wp:posOffset>
            </wp:positionV>
            <wp:extent cx="3220279" cy="4293306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49" cy="4295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C26B8" w14:textId="7D41F47C" w:rsidR="00B4292D" w:rsidRDefault="00B4292D" w:rsidP="00A41CD9">
      <w:pPr>
        <w:tabs>
          <w:tab w:val="left" w:pos="4770"/>
        </w:tabs>
        <w:ind w:right="4770"/>
        <w:rPr>
          <w:b/>
        </w:rPr>
      </w:pPr>
    </w:p>
    <w:p w14:paraId="255639B6" w14:textId="6C52B8F7" w:rsidR="00B4292D" w:rsidRPr="004C6D1A" w:rsidRDefault="00BB217F" w:rsidP="00A41CD9">
      <w:pPr>
        <w:tabs>
          <w:tab w:val="left" w:pos="4770"/>
        </w:tabs>
        <w:ind w:right="4770"/>
        <w:rPr>
          <w:b/>
        </w:rPr>
      </w:pPr>
      <w:proofErr w:type="gramStart"/>
      <w:r w:rsidRPr="004C6D1A">
        <w:rPr>
          <w:b/>
        </w:rPr>
        <w:t>6.Vaccine</w:t>
      </w:r>
      <w:proofErr w:type="gramEnd"/>
      <w:r w:rsidRPr="004C6D1A">
        <w:rPr>
          <w:b/>
        </w:rPr>
        <w:t xml:space="preserve"> due menu</w:t>
      </w:r>
    </w:p>
    <w:p w14:paraId="77F0BEED" w14:textId="35B5657A" w:rsidR="00B4292D" w:rsidRPr="00BB217F" w:rsidRDefault="00BB217F" w:rsidP="00A41CD9">
      <w:pPr>
        <w:tabs>
          <w:tab w:val="left" w:pos="4770"/>
        </w:tabs>
        <w:ind w:right="4770"/>
      </w:pPr>
      <w:r>
        <w:t>This record is belong to the child staff is looking for. It will show which vaccine need to be taken by the child on show date according to vaccination history</w:t>
      </w:r>
    </w:p>
    <w:p w14:paraId="69D972B2" w14:textId="77777777" w:rsidR="00B4292D" w:rsidRDefault="00B4292D" w:rsidP="00902836">
      <w:pPr>
        <w:tabs>
          <w:tab w:val="left" w:pos="4770"/>
        </w:tabs>
        <w:ind w:right="4680"/>
        <w:rPr>
          <w:b/>
        </w:rPr>
      </w:pPr>
    </w:p>
    <w:p w14:paraId="63BAA379" w14:textId="77777777" w:rsidR="00ED3244" w:rsidRDefault="00ED3244" w:rsidP="00902836">
      <w:pPr>
        <w:tabs>
          <w:tab w:val="left" w:pos="4770"/>
        </w:tabs>
        <w:ind w:right="4680"/>
        <w:rPr>
          <w:b/>
        </w:rPr>
      </w:pPr>
    </w:p>
    <w:p w14:paraId="0A1E3E7D" w14:textId="77777777" w:rsidR="00ED3244" w:rsidRDefault="00ED3244" w:rsidP="00902836">
      <w:pPr>
        <w:tabs>
          <w:tab w:val="left" w:pos="4770"/>
        </w:tabs>
        <w:ind w:right="4680"/>
        <w:rPr>
          <w:b/>
        </w:rPr>
      </w:pPr>
    </w:p>
    <w:p w14:paraId="454FF99B" w14:textId="77777777" w:rsidR="00ED3244" w:rsidRDefault="00ED3244" w:rsidP="00902836">
      <w:pPr>
        <w:tabs>
          <w:tab w:val="left" w:pos="4770"/>
        </w:tabs>
        <w:ind w:right="4680"/>
        <w:rPr>
          <w:b/>
        </w:rPr>
      </w:pPr>
    </w:p>
    <w:p w14:paraId="282791FE" w14:textId="77777777" w:rsidR="00ED3244" w:rsidRDefault="00ED3244" w:rsidP="00902836">
      <w:pPr>
        <w:tabs>
          <w:tab w:val="left" w:pos="4770"/>
        </w:tabs>
        <w:ind w:right="4680"/>
        <w:rPr>
          <w:b/>
        </w:rPr>
      </w:pPr>
    </w:p>
    <w:p w14:paraId="11187938" w14:textId="77777777" w:rsidR="00ED3244" w:rsidRDefault="00ED3244" w:rsidP="00902836">
      <w:pPr>
        <w:tabs>
          <w:tab w:val="left" w:pos="4770"/>
        </w:tabs>
        <w:ind w:right="4680"/>
        <w:rPr>
          <w:b/>
        </w:rPr>
      </w:pPr>
    </w:p>
    <w:p w14:paraId="72EF18CE" w14:textId="77777777" w:rsidR="00ED3244" w:rsidRDefault="00ED3244" w:rsidP="00902836">
      <w:pPr>
        <w:tabs>
          <w:tab w:val="left" w:pos="4770"/>
        </w:tabs>
        <w:ind w:right="4680"/>
        <w:rPr>
          <w:b/>
        </w:rPr>
      </w:pPr>
    </w:p>
    <w:p w14:paraId="59979144" w14:textId="77777777" w:rsidR="00ED3244" w:rsidRDefault="00ED3244" w:rsidP="00902836">
      <w:pPr>
        <w:tabs>
          <w:tab w:val="left" w:pos="4770"/>
        </w:tabs>
        <w:ind w:right="4680"/>
        <w:rPr>
          <w:b/>
        </w:rPr>
      </w:pPr>
    </w:p>
    <w:p w14:paraId="26ACD66A" w14:textId="77777777" w:rsidR="00ED3244" w:rsidRDefault="00ED3244" w:rsidP="00902836">
      <w:pPr>
        <w:tabs>
          <w:tab w:val="left" w:pos="4770"/>
        </w:tabs>
        <w:ind w:right="4680"/>
        <w:rPr>
          <w:b/>
        </w:rPr>
      </w:pPr>
    </w:p>
    <w:p w14:paraId="4FAA6BE3" w14:textId="35E566A8" w:rsidR="00ED3244" w:rsidRDefault="0076726A" w:rsidP="00902836">
      <w:pPr>
        <w:tabs>
          <w:tab w:val="left" w:pos="4770"/>
        </w:tabs>
        <w:ind w:right="4680"/>
        <w:rPr>
          <w:b/>
        </w:rPr>
      </w:pPr>
      <w:r>
        <w:rPr>
          <w:b/>
          <w:noProof/>
          <w:lang w:eastAsia="en-US"/>
        </w:rPr>
        <w:lastRenderedPageBreak/>
        <w:drawing>
          <wp:anchor distT="0" distB="0" distL="114300" distR="114300" simplePos="0" relativeHeight="251671552" behindDoc="1" locked="0" layoutInCell="1" allowOverlap="1" wp14:anchorId="3BC8415D" wp14:editId="618A607F">
            <wp:simplePos x="0" y="0"/>
            <wp:positionH relativeFrom="column">
              <wp:posOffset>3077155</wp:posOffset>
            </wp:positionH>
            <wp:positionV relativeFrom="paragraph">
              <wp:posOffset>-310101</wp:posOffset>
            </wp:positionV>
            <wp:extent cx="3100850" cy="4420925"/>
            <wp:effectExtent l="0" t="0" r="444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4420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9B2F6" w14:textId="5F937031" w:rsidR="00ED3244" w:rsidRDefault="00ED3244" w:rsidP="00902836">
      <w:pPr>
        <w:tabs>
          <w:tab w:val="left" w:pos="4770"/>
        </w:tabs>
        <w:ind w:right="4680"/>
        <w:rPr>
          <w:b/>
        </w:rPr>
      </w:pPr>
    </w:p>
    <w:p w14:paraId="21537CDB" w14:textId="2D32F0D9" w:rsidR="00ED3244" w:rsidRPr="004C6D1A" w:rsidRDefault="00BB217F" w:rsidP="00902836">
      <w:pPr>
        <w:tabs>
          <w:tab w:val="left" w:pos="4770"/>
        </w:tabs>
        <w:ind w:right="4680"/>
        <w:rPr>
          <w:b/>
        </w:rPr>
      </w:pPr>
      <w:proofErr w:type="gramStart"/>
      <w:r w:rsidRPr="004C6D1A">
        <w:rPr>
          <w:b/>
        </w:rPr>
        <w:t>7.PATIENT</w:t>
      </w:r>
      <w:proofErr w:type="gramEnd"/>
      <w:r w:rsidRPr="004C6D1A">
        <w:rPr>
          <w:b/>
        </w:rPr>
        <w:t xml:space="preserve"> HISTORY menu</w:t>
      </w:r>
    </w:p>
    <w:p w14:paraId="2C5BD5AF" w14:textId="1A203358" w:rsidR="00BB217F" w:rsidRPr="00BB217F" w:rsidRDefault="00BB217F" w:rsidP="00902836">
      <w:pPr>
        <w:tabs>
          <w:tab w:val="left" w:pos="4770"/>
        </w:tabs>
        <w:ind w:right="4680"/>
      </w:pPr>
      <w:r>
        <w:t>This page will show history of vaccine taken by the child. Name of vaccine taken and date taken. Everything that was recorded will be here.</w:t>
      </w:r>
    </w:p>
    <w:p w14:paraId="1AE9B035" w14:textId="77777777" w:rsidR="00ED3244" w:rsidRDefault="00ED3244" w:rsidP="00902836">
      <w:pPr>
        <w:tabs>
          <w:tab w:val="left" w:pos="4770"/>
        </w:tabs>
        <w:ind w:right="4680"/>
        <w:rPr>
          <w:b/>
        </w:rPr>
      </w:pPr>
    </w:p>
    <w:p w14:paraId="1219A225" w14:textId="77777777" w:rsidR="00ED3244" w:rsidRDefault="00ED3244" w:rsidP="00902836">
      <w:pPr>
        <w:tabs>
          <w:tab w:val="left" w:pos="4770"/>
        </w:tabs>
        <w:ind w:right="4680"/>
        <w:rPr>
          <w:b/>
        </w:rPr>
      </w:pPr>
    </w:p>
    <w:p w14:paraId="7C6E2474" w14:textId="77777777" w:rsidR="00ED3244" w:rsidRDefault="00ED3244" w:rsidP="00902836">
      <w:pPr>
        <w:tabs>
          <w:tab w:val="left" w:pos="4770"/>
        </w:tabs>
        <w:ind w:right="4680"/>
        <w:rPr>
          <w:b/>
        </w:rPr>
      </w:pPr>
    </w:p>
    <w:p w14:paraId="28796D21" w14:textId="77777777" w:rsidR="00ED3244" w:rsidRDefault="00ED3244" w:rsidP="00902836">
      <w:pPr>
        <w:tabs>
          <w:tab w:val="left" w:pos="4770"/>
        </w:tabs>
        <w:ind w:right="4680"/>
        <w:rPr>
          <w:b/>
        </w:rPr>
      </w:pPr>
    </w:p>
    <w:p w14:paraId="555C4F8C" w14:textId="77777777" w:rsidR="00ED3244" w:rsidRDefault="00ED3244" w:rsidP="00902836">
      <w:pPr>
        <w:tabs>
          <w:tab w:val="left" w:pos="4770"/>
        </w:tabs>
        <w:ind w:right="4680"/>
        <w:rPr>
          <w:b/>
        </w:rPr>
      </w:pPr>
    </w:p>
    <w:p w14:paraId="51648F6A" w14:textId="713C4EBE" w:rsidR="00ED3244" w:rsidRDefault="00ED3244" w:rsidP="00902836">
      <w:pPr>
        <w:tabs>
          <w:tab w:val="left" w:pos="4770"/>
        </w:tabs>
        <w:ind w:right="4680"/>
        <w:rPr>
          <w:b/>
        </w:rPr>
      </w:pPr>
    </w:p>
    <w:p w14:paraId="3F9E7467" w14:textId="77777777" w:rsidR="00BB217F" w:rsidRDefault="00BB217F" w:rsidP="00902836">
      <w:pPr>
        <w:tabs>
          <w:tab w:val="left" w:pos="4770"/>
        </w:tabs>
        <w:ind w:right="4680"/>
        <w:rPr>
          <w:b/>
        </w:rPr>
      </w:pPr>
    </w:p>
    <w:p w14:paraId="3CE46504" w14:textId="77777777" w:rsidR="00BB217F" w:rsidRDefault="00BB217F" w:rsidP="00902836">
      <w:pPr>
        <w:tabs>
          <w:tab w:val="left" w:pos="4770"/>
        </w:tabs>
        <w:ind w:right="4680"/>
        <w:rPr>
          <w:b/>
        </w:rPr>
      </w:pPr>
    </w:p>
    <w:p w14:paraId="21041CE0" w14:textId="77777777" w:rsidR="00BB217F" w:rsidRDefault="00BB217F" w:rsidP="00902836">
      <w:pPr>
        <w:tabs>
          <w:tab w:val="left" w:pos="4770"/>
        </w:tabs>
        <w:ind w:right="4680"/>
        <w:rPr>
          <w:b/>
        </w:rPr>
      </w:pPr>
    </w:p>
    <w:p w14:paraId="35D48FB9" w14:textId="77777777" w:rsidR="00BB217F" w:rsidRDefault="00BB217F" w:rsidP="00902836">
      <w:pPr>
        <w:tabs>
          <w:tab w:val="left" w:pos="4770"/>
        </w:tabs>
        <w:ind w:right="4680"/>
        <w:rPr>
          <w:b/>
        </w:rPr>
      </w:pPr>
    </w:p>
    <w:p w14:paraId="1220A41D" w14:textId="3CA00270" w:rsidR="00590461" w:rsidRDefault="0076726A" w:rsidP="00902836">
      <w:pPr>
        <w:tabs>
          <w:tab w:val="left" w:pos="4770"/>
        </w:tabs>
        <w:ind w:right="4680"/>
        <w:rPr>
          <w:b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72576" behindDoc="1" locked="0" layoutInCell="1" allowOverlap="1" wp14:anchorId="06E65386" wp14:editId="0BE429B8">
            <wp:simplePos x="0" y="0"/>
            <wp:positionH relativeFrom="column">
              <wp:posOffset>3077155</wp:posOffset>
            </wp:positionH>
            <wp:positionV relativeFrom="paragraph">
              <wp:posOffset>101738</wp:posOffset>
            </wp:positionV>
            <wp:extent cx="3101008" cy="4277802"/>
            <wp:effectExtent l="0" t="0" r="4445" b="88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 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893" cy="4277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A7796" w14:textId="6881244F" w:rsidR="00BB217F" w:rsidRDefault="00BB217F" w:rsidP="00902836">
      <w:pPr>
        <w:tabs>
          <w:tab w:val="left" w:pos="4770"/>
        </w:tabs>
        <w:ind w:right="4680"/>
        <w:rPr>
          <w:b/>
        </w:rPr>
      </w:pPr>
    </w:p>
    <w:p w14:paraId="5EEA84FD" w14:textId="4862BD4D" w:rsidR="00BB217F" w:rsidRPr="004C6D1A" w:rsidRDefault="00BB217F" w:rsidP="00902836">
      <w:pPr>
        <w:tabs>
          <w:tab w:val="left" w:pos="4770"/>
        </w:tabs>
        <w:ind w:right="4680"/>
        <w:rPr>
          <w:b/>
        </w:rPr>
      </w:pPr>
      <w:proofErr w:type="gramStart"/>
      <w:r w:rsidRPr="004C6D1A">
        <w:rPr>
          <w:b/>
        </w:rPr>
        <w:t>8.VACCINATION</w:t>
      </w:r>
      <w:proofErr w:type="gramEnd"/>
      <w:r w:rsidRPr="004C6D1A">
        <w:rPr>
          <w:b/>
        </w:rPr>
        <w:t xml:space="preserve"> SCHEDULE menu</w:t>
      </w:r>
    </w:p>
    <w:p w14:paraId="65FCD365" w14:textId="11267F46" w:rsidR="00BB217F" w:rsidRPr="00A05426" w:rsidRDefault="00A05426" w:rsidP="00902836">
      <w:pPr>
        <w:tabs>
          <w:tab w:val="left" w:pos="4770"/>
        </w:tabs>
        <w:ind w:right="4680"/>
      </w:pPr>
      <w:r>
        <w:t xml:space="preserve">If the doctor/ staff plan to give the child </w:t>
      </w:r>
      <w:proofErr w:type="gramStart"/>
      <w:r>
        <w:t>an</w:t>
      </w:r>
      <w:proofErr w:type="gramEnd"/>
      <w:r>
        <w:t xml:space="preserve"> vaccination on specific date, it will appear here. Staff will click on “</w:t>
      </w:r>
      <w:r w:rsidRPr="00BB217F">
        <w:t>VACCINATION SCHEDULE</w:t>
      </w:r>
      <w:r>
        <w:t>” to make an appointment on which vaccine to inject on which date.</w:t>
      </w:r>
    </w:p>
    <w:p w14:paraId="2F46C2B4" w14:textId="77777777" w:rsidR="00BB217F" w:rsidRDefault="00BB217F" w:rsidP="00902836">
      <w:pPr>
        <w:tabs>
          <w:tab w:val="left" w:pos="4770"/>
        </w:tabs>
        <w:ind w:right="4680"/>
        <w:rPr>
          <w:b/>
        </w:rPr>
      </w:pPr>
    </w:p>
    <w:p w14:paraId="48A83447" w14:textId="77777777" w:rsidR="00BB217F" w:rsidRDefault="00BB217F" w:rsidP="00902836">
      <w:pPr>
        <w:tabs>
          <w:tab w:val="left" w:pos="4770"/>
        </w:tabs>
        <w:ind w:right="4680"/>
        <w:rPr>
          <w:b/>
        </w:rPr>
      </w:pPr>
    </w:p>
    <w:p w14:paraId="77EA6D2B" w14:textId="77777777" w:rsidR="00BB217F" w:rsidRDefault="00BB217F" w:rsidP="00902836">
      <w:pPr>
        <w:tabs>
          <w:tab w:val="left" w:pos="4770"/>
        </w:tabs>
        <w:ind w:right="4680"/>
        <w:rPr>
          <w:b/>
        </w:rPr>
      </w:pPr>
    </w:p>
    <w:p w14:paraId="776B019B" w14:textId="77777777" w:rsidR="00BB217F" w:rsidRDefault="00BB217F" w:rsidP="00902836">
      <w:pPr>
        <w:tabs>
          <w:tab w:val="left" w:pos="4770"/>
        </w:tabs>
        <w:ind w:right="4680"/>
        <w:rPr>
          <w:b/>
        </w:rPr>
      </w:pPr>
    </w:p>
    <w:p w14:paraId="5F29823B" w14:textId="77777777" w:rsidR="00BB217F" w:rsidRDefault="00BB217F" w:rsidP="00902836">
      <w:pPr>
        <w:tabs>
          <w:tab w:val="left" w:pos="4770"/>
        </w:tabs>
        <w:ind w:right="4680"/>
        <w:rPr>
          <w:b/>
        </w:rPr>
      </w:pPr>
    </w:p>
    <w:p w14:paraId="2FFC190E" w14:textId="77777777" w:rsidR="00BB217F" w:rsidRDefault="00BB217F" w:rsidP="00902836">
      <w:pPr>
        <w:tabs>
          <w:tab w:val="left" w:pos="4770"/>
        </w:tabs>
        <w:ind w:right="4680"/>
        <w:rPr>
          <w:b/>
        </w:rPr>
      </w:pPr>
    </w:p>
    <w:p w14:paraId="1619EAF1" w14:textId="77777777" w:rsidR="00590461" w:rsidRDefault="00590461" w:rsidP="00902836">
      <w:pPr>
        <w:tabs>
          <w:tab w:val="left" w:pos="4770"/>
        </w:tabs>
        <w:ind w:right="4680"/>
        <w:rPr>
          <w:b/>
        </w:rPr>
      </w:pPr>
    </w:p>
    <w:p w14:paraId="755A0B38" w14:textId="77777777" w:rsidR="00BB217F" w:rsidRDefault="00BB217F" w:rsidP="00902836">
      <w:pPr>
        <w:tabs>
          <w:tab w:val="left" w:pos="4770"/>
        </w:tabs>
        <w:ind w:right="4680"/>
        <w:rPr>
          <w:b/>
        </w:rPr>
      </w:pPr>
    </w:p>
    <w:p w14:paraId="1A6D5B15" w14:textId="21972D0D" w:rsidR="00BB217F" w:rsidRPr="004C6D1A" w:rsidRDefault="00A05426" w:rsidP="00902836">
      <w:pPr>
        <w:tabs>
          <w:tab w:val="left" w:pos="4770"/>
        </w:tabs>
        <w:ind w:right="4680"/>
        <w:rPr>
          <w:b/>
        </w:rPr>
      </w:pPr>
      <w:r w:rsidRPr="004C6D1A">
        <w:rPr>
          <w:b/>
          <w:noProof/>
          <w:lang w:eastAsia="en-US"/>
        </w:rPr>
        <w:drawing>
          <wp:anchor distT="0" distB="0" distL="114300" distR="114300" simplePos="0" relativeHeight="251666432" behindDoc="1" locked="0" layoutInCell="1" allowOverlap="1" wp14:anchorId="20FEC50F" wp14:editId="7223D0D5">
            <wp:simplePos x="0" y="0"/>
            <wp:positionH relativeFrom="column">
              <wp:posOffset>3307743</wp:posOffset>
            </wp:positionH>
            <wp:positionV relativeFrom="paragraph">
              <wp:posOffset>-206734</wp:posOffset>
            </wp:positionV>
            <wp:extent cx="2822713" cy="3763617"/>
            <wp:effectExtent l="0" t="0" r="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4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713" cy="3763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6D1A">
        <w:rPr>
          <w:b/>
        </w:rPr>
        <w:t xml:space="preserve">9. Create </w:t>
      </w:r>
      <w:proofErr w:type="gramStart"/>
      <w:r w:rsidRPr="004C6D1A">
        <w:rPr>
          <w:b/>
        </w:rPr>
        <w:t>New</w:t>
      </w:r>
      <w:proofErr w:type="gramEnd"/>
      <w:r w:rsidRPr="004C6D1A">
        <w:rPr>
          <w:b/>
        </w:rPr>
        <w:t xml:space="preserve"> record menu</w:t>
      </w:r>
    </w:p>
    <w:p w14:paraId="704BF24B" w14:textId="5535DB01" w:rsidR="00BB217F" w:rsidRDefault="00A05426" w:rsidP="00902836">
      <w:pPr>
        <w:tabs>
          <w:tab w:val="left" w:pos="4770"/>
        </w:tabs>
        <w:ind w:right="4680"/>
      </w:pPr>
      <w:r>
        <w:t xml:space="preserve">If the QR scan does not find the child, or search </w:t>
      </w:r>
      <w:proofErr w:type="spellStart"/>
      <w:r>
        <w:t>can not</w:t>
      </w:r>
      <w:proofErr w:type="spellEnd"/>
      <w:r>
        <w:t xml:space="preserve"> find the child either. That last choice to do is create new record for that child. Or if that child first time to </w:t>
      </w:r>
      <w:proofErr w:type="gramStart"/>
      <w:r>
        <w:t>come ,</w:t>
      </w:r>
      <w:proofErr w:type="gramEnd"/>
      <w:r>
        <w:t xml:space="preserve"> Create New Record will also be used.</w:t>
      </w:r>
    </w:p>
    <w:p w14:paraId="74C8C4E1" w14:textId="204D98B5" w:rsidR="00A05426" w:rsidRPr="00A05426" w:rsidRDefault="00A05426" w:rsidP="00902836">
      <w:pPr>
        <w:tabs>
          <w:tab w:val="left" w:pos="4770"/>
        </w:tabs>
        <w:ind w:right="4680"/>
      </w:pPr>
      <w:r>
        <w:t xml:space="preserve">Staff will click on </w:t>
      </w:r>
      <w:r w:rsidR="00594735">
        <w:t>“</w:t>
      </w:r>
      <w:r>
        <w:t>Create new</w:t>
      </w:r>
      <w:r w:rsidR="00594735">
        <w:t xml:space="preserve">” </w:t>
      </w:r>
      <w:proofErr w:type="gramStart"/>
      <w:r w:rsidR="00594735">
        <w:t xml:space="preserve">button </w:t>
      </w:r>
      <w:r>
        <w:t xml:space="preserve"> </w:t>
      </w:r>
      <w:r w:rsidR="00594735">
        <w:t>and</w:t>
      </w:r>
      <w:proofErr w:type="gramEnd"/>
      <w:r w:rsidR="00594735">
        <w:t xml:space="preserve"> this screen will appear. </w:t>
      </w:r>
    </w:p>
    <w:p w14:paraId="4C47692A" w14:textId="2618AE11" w:rsidR="00177739" w:rsidRDefault="00594735" w:rsidP="00177739">
      <w:pPr>
        <w:tabs>
          <w:tab w:val="left" w:pos="4770"/>
        </w:tabs>
        <w:ind w:right="4770"/>
      </w:pPr>
      <w:r>
        <w:t xml:space="preserve">Here staff/doctor will input information of the </w:t>
      </w:r>
      <w:proofErr w:type="gramStart"/>
      <w:r>
        <w:t xml:space="preserve">child </w:t>
      </w:r>
      <w:r w:rsidR="00177739">
        <w:t>:</w:t>
      </w:r>
      <w:proofErr w:type="gramEnd"/>
      <w:r w:rsidR="00177739" w:rsidRPr="00177739">
        <w:t xml:space="preserve"> </w:t>
      </w:r>
      <w:r w:rsidR="00177739">
        <w:t>First Name, Last Name , Date of Birth , Gender, Address At birth(City, State, Zip code), Mother Maiden Name, Current address(City, State, Zip code).</w:t>
      </w:r>
    </w:p>
    <w:p w14:paraId="5DF3EE79" w14:textId="7210893F" w:rsidR="004C6D1A" w:rsidRPr="00590461" w:rsidRDefault="00DD47A1" w:rsidP="00590461">
      <w:pPr>
        <w:tabs>
          <w:tab w:val="left" w:pos="4770"/>
        </w:tabs>
        <w:ind w:right="4680"/>
      </w:pPr>
      <w:r>
        <w:t>After input all information, Staff/doctor will tap on “Create new” button. New child will be created and saved in the database. Then the screen will be linked to section 6 where staff/doctor can input new vaccination record for the child</w:t>
      </w:r>
      <w:r w:rsidR="00AA2E49">
        <w:t>.</w:t>
      </w:r>
    </w:p>
    <w:p w14:paraId="4738F8B9" w14:textId="6FAAA92C" w:rsidR="009E098C" w:rsidRPr="00590461" w:rsidRDefault="00347814" w:rsidP="00347814">
      <w:pPr>
        <w:rPr>
          <w:rFonts w:asciiTheme="majorHAnsi" w:hAnsiTheme="majorHAnsi"/>
          <w:b/>
          <w:sz w:val="28"/>
          <w:szCs w:val="28"/>
        </w:rPr>
      </w:pPr>
      <w:r w:rsidRPr="00590461">
        <w:rPr>
          <w:rFonts w:asciiTheme="majorHAnsi" w:hAnsiTheme="majorHAnsi"/>
          <w:b/>
          <w:sz w:val="28"/>
          <w:szCs w:val="28"/>
        </w:rPr>
        <w:t>2.1.3 Hardware interfaces</w:t>
      </w:r>
    </w:p>
    <w:p w14:paraId="62E7E90C" w14:textId="523134AE" w:rsidR="006B72DD" w:rsidRDefault="006B72DD" w:rsidP="00347814">
      <w:pPr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44BEE6A1" wp14:editId="7A6A4F17">
            <wp:extent cx="3824577" cy="3841330"/>
            <wp:effectExtent l="0" t="0" r="508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rdware interfa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427" cy="38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E045" w14:textId="1259D6A5" w:rsidR="009E098C" w:rsidRPr="009E098C" w:rsidRDefault="009E098C" w:rsidP="00347814">
      <w:r w:rsidRPr="009E098C">
        <w:lastRenderedPageBreak/>
        <w:t xml:space="preserve">The above </w:t>
      </w:r>
      <w:r>
        <w:t xml:space="preserve">figure how the Vaccination </w:t>
      </w:r>
      <w:proofErr w:type="spellStart"/>
      <w:r>
        <w:t>iOs</w:t>
      </w:r>
      <w:proofErr w:type="spellEnd"/>
      <w:r>
        <w:t xml:space="preserve"> app System .This system can only be access from terminal and </w:t>
      </w:r>
      <w:proofErr w:type="spellStart"/>
      <w:r>
        <w:t>ipad</w:t>
      </w:r>
      <w:proofErr w:type="spellEnd"/>
      <w:r>
        <w:t>. Terminals are used by</w:t>
      </w:r>
      <w:r w:rsidR="008C769E">
        <w:t xml:space="preserve"> operating</w:t>
      </w:r>
      <w:r>
        <w:t xml:space="preserve"> admini</w:t>
      </w:r>
      <w:r w:rsidR="008C769E">
        <w:t xml:space="preserve">strator and system analysts. Staff/doctor and nurse at clinic can also access as well by using their provided username and password. Vaccination </w:t>
      </w:r>
      <w:proofErr w:type="spellStart"/>
      <w:r w:rsidR="008C769E">
        <w:t>iOs</w:t>
      </w:r>
      <w:proofErr w:type="spellEnd"/>
      <w:r w:rsidR="008C769E">
        <w:t xml:space="preserve"> app System is hosted on a 3</w:t>
      </w:r>
      <w:r w:rsidR="008C769E" w:rsidRPr="008C769E">
        <w:rPr>
          <w:vertAlign w:val="superscript"/>
        </w:rPr>
        <w:t>rd</w:t>
      </w:r>
      <w:r w:rsidR="008C769E">
        <w:t xml:space="preserve"> party hired server provider. They will provide host and data storage for the whole system.</w:t>
      </w:r>
    </w:p>
    <w:p w14:paraId="6C1B3A75" w14:textId="3D6C3F5A" w:rsidR="00347814" w:rsidRPr="004C6D1A" w:rsidRDefault="00347814" w:rsidP="00347814">
      <w:pPr>
        <w:rPr>
          <w:rFonts w:asciiTheme="majorHAnsi" w:hAnsiTheme="majorHAnsi"/>
          <w:b/>
          <w:sz w:val="28"/>
          <w:szCs w:val="28"/>
        </w:rPr>
      </w:pPr>
      <w:r w:rsidRPr="004C6D1A">
        <w:rPr>
          <w:rFonts w:asciiTheme="majorHAnsi" w:hAnsiTheme="majorHAnsi"/>
          <w:b/>
          <w:sz w:val="28"/>
          <w:szCs w:val="28"/>
        </w:rPr>
        <w:t>2.1.4 Software interfaces</w:t>
      </w:r>
    </w:p>
    <w:p w14:paraId="10CE6C5F" w14:textId="3A63B5CF" w:rsidR="00C37610" w:rsidRPr="00C37610" w:rsidRDefault="00C37610" w:rsidP="00347814">
      <w:r w:rsidRPr="00C37610">
        <w:t xml:space="preserve">Refer to section 2.1.1, 2.1.2, </w:t>
      </w:r>
      <w:proofErr w:type="gramStart"/>
      <w:r w:rsidRPr="00C37610">
        <w:t>2.1.3</w:t>
      </w:r>
      <w:proofErr w:type="gramEnd"/>
      <w:r w:rsidRPr="00C37610">
        <w:t xml:space="preserve"> about hardware and user interface</w:t>
      </w:r>
    </w:p>
    <w:p w14:paraId="4D96ED8B" w14:textId="14AD8A6F" w:rsidR="00347814" w:rsidRPr="00263B36" w:rsidRDefault="00347814" w:rsidP="00347814">
      <w:pPr>
        <w:rPr>
          <w:rFonts w:asciiTheme="majorHAnsi" w:hAnsiTheme="majorHAnsi"/>
          <w:b/>
          <w:sz w:val="28"/>
          <w:szCs w:val="28"/>
        </w:rPr>
      </w:pPr>
      <w:r w:rsidRPr="00263B36">
        <w:rPr>
          <w:rFonts w:asciiTheme="majorHAnsi" w:hAnsiTheme="majorHAnsi"/>
          <w:b/>
          <w:sz w:val="28"/>
          <w:szCs w:val="28"/>
        </w:rPr>
        <w:t>2.</w:t>
      </w:r>
      <w:r w:rsidR="002920C7" w:rsidRPr="00263B36">
        <w:rPr>
          <w:rFonts w:asciiTheme="majorHAnsi" w:hAnsiTheme="majorHAnsi"/>
          <w:b/>
          <w:sz w:val="28"/>
          <w:szCs w:val="28"/>
        </w:rPr>
        <w:t>2</w:t>
      </w:r>
      <w:r w:rsidRPr="00263B36">
        <w:rPr>
          <w:rFonts w:asciiTheme="majorHAnsi" w:hAnsiTheme="majorHAnsi"/>
          <w:b/>
          <w:sz w:val="28"/>
          <w:szCs w:val="28"/>
        </w:rPr>
        <w:t xml:space="preserve"> Site adaptation requirements</w:t>
      </w:r>
    </w:p>
    <w:p w14:paraId="06D27C29" w14:textId="6A5DF8EC" w:rsidR="00431195" w:rsidRPr="00431195" w:rsidRDefault="0070578D" w:rsidP="0070578D">
      <w:pPr>
        <w:ind w:left="360"/>
      </w:pPr>
      <w:r>
        <w:t xml:space="preserve">Currently the app can be only used on </w:t>
      </w:r>
      <w:proofErr w:type="spellStart"/>
      <w:r>
        <w:t>ipad</w:t>
      </w:r>
      <w:proofErr w:type="spellEnd"/>
      <w:r>
        <w:t xml:space="preserve"> 2</w:t>
      </w:r>
      <w:proofErr w:type="gramStart"/>
      <w:r>
        <w:t>,3</w:t>
      </w:r>
      <w:proofErr w:type="gramEnd"/>
      <w:r>
        <w:t xml:space="preserve">, new </w:t>
      </w:r>
      <w:proofErr w:type="spellStart"/>
      <w:r>
        <w:t>ipad</w:t>
      </w:r>
      <w:proofErr w:type="spellEnd"/>
      <w:r>
        <w:t xml:space="preserve">, </w:t>
      </w:r>
      <w:proofErr w:type="spellStart"/>
      <w:r>
        <w:t>ipad</w:t>
      </w:r>
      <w:proofErr w:type="spellEnd"/>
      <w:r>
        <w:t xml:space="preserve"> air. </w:t>
      </w:r>
      <w:proofErr w:type="spellStart"/>
      <w:r>
        <w:t>Futher</w:t>
      </w:r>
      <w:proofErr w:type="spellEnd"/>
      <w:r>
        <w:t xml:space="preserve"> device such as </w:t>
      </w:r>
      <w:proofErr w:type="spellStart"/>
      <w:r>
        <w:t>iphone</w:t>
      </w:r>
      <w:proofErr w:type="spellEnd"/>
      <w:r>
        <w:t xml:space="preserve"> or </w:t>
      </w:r>
      <w:proofErr w:type="spellStart"/>
      <w:r>
        <w:t>imac</w:t>
      </w:r>
      <w:proofErr w:type="spellEnd"/>
      <w:r>
        <w:t xml:space="preserve"> will be released in the future</w:t>
      </w:r>
    </w:p>
    <w:p w14:paraId="1469FFC3" w14:textId="1C53B069" w:rsidR="00431195" w:rsidRPr="00431195" w:rsidRDefault="00431195" w:rsidP="00431195">
      <w:pPr>
        <w:rPr>
          <w:rFonts w:asciiTheme="majorHAnsi" w:hAnsiTheme="majorHAnsi"/>
          <w:b/>
          <w:sz w:val="28"/>
          <w:szCs w:val="28"/>
        </w:rPr>
      </w:pPr>
      <w:r w:rsidRPr="00431195">
        <w:rPr>
          <w:rFonts w:asciiTheme="majorHAnsi" w:hAnsiTheme="majorHAnsi"/>
          <w:b/>
          <w:sz w:val="28"/>
          <w:szCs w:val="28"/>
        </w:rPr>
        <w:t>2.</w:t>
      </w:r>
      <w:r>
        <w:rPr>
          <w:rFonts w:asciiTheme="majorHAnsi" w:hAnsiTheme="majorHAnsi"/>
          <w:b/>
          <w:sz w:val="28"/>
          <w:szCs w:val="28"/>
        </w:rPr>
        <w:t>3</w:t>
      </w:r>
      <w:r w:rsidRPr="00431195">
        <w:rPr>
          <w:rFonts w:asciiTheme="majorHAnsi" w:hAnsiTheme="majorHAnsi"/>
          <w:b/>
          <w:sz w:val="28"/>
          <w:szCs w:val="28"/>
        </w:rPr>
        <w:t xml:space="preserve"> </w:t>
      </w:r>
      <w:r>
        <w:rPr>
          <w:rFonts w:asciiTheme="majorHAnsi" w:hAnsiTheme="majorHAnsi"/>
          <w:b/>
          <w:sz w:val="28"/>
          <w:szCs w:val="28"/>
        </w:rPr>
        <w:t>User Characteristics</w:t>
      </w:r>
    </w:p>
    <w:p w14:paraId="53F6D3DD" w14:textId="20CF4A56" w:rsidR="00431195" w:rsidRPr="00431195" w:rsidRDefault="00431195" w:rsidP="00431195">
      <w:pPr>
        <w:rPr>
          <w:rFonts w:ascii="TeX Gyre Schola" w:eastAsia="ヒラギノ角ゴ Pro W3" w:hAnsi="TeX Gyre Schola"/>
        </w:rPr>
      </w:pPr>
      <w:r>
        <w:rPr>
          <w:rFonts w:ascii="TeX Gyre Schola" w:eastAsia="ヒラギノ角ゴ Pro W3" w:hAnsi="TeX Gyre Schola"/>
        </w:rPr>
        <w:t xml:space="preserve">The user is assumed to be familiar with </w:t>
      </w:r>
      <w:proofErr w:type="spellStart"/>
      <w:r>
        <w:rPr>
          <w:rFonts w:ascii="TeX Gyre Schola" w:eastAsia="ヒラギノ角ゴ Pro W3" w:hAnsi="TeX Gyre Schola"/>
        </w:rPr>
        <w:t>iPad</w:t>
      </w:r>
      <w:proofErr w:type="spellEnd"/>
      <w:r>
        <w:rPr>
          <w:rFonts w:ascii="TeX Gyre Schola" w:eastAsia="ヒラギノ角ゴ Pro W3" w:hAnsi="TeX Gyre Schola"/>
        </w:rPr>
        <w:t xml:space="preserve"> to perform basic action like navigational, </w:t>
      </w:r>
      <w:proofErr w:type="gramStart"/>
      <w:r>
        <w:rPr>
          <w:rFonts w:ascii="TeX Gyre Schola" w:eastAsia="ヒラギノ角ゴ Pro W3" w:hAnsi="TeX Gyre Schola"/>
        </w:rPr>
        <w:t>input ,swipe</w:t>
      </w:r>
      <w:proofErr w:type="gramEnd"/>
      <w:r>
        <w:rPr>
          <w:rFonts w:ascii="TeX Gyre Schola" w:eastAsia="ヒラギノ角ゴ Pro W3" w:hAnsi="TeX Gyre Schola"/>
        </w:rPr>
        <w:t xml:space="preserve">, touch assist. </w:t>
      </w:r>
    </w:p>
    <w:p w14:paraId="0661BF88" w14:textId="2FA511AB" w:rsidR="00780382" w:rsidRDefault="00E90DB3" w:rsidP="00780382">
      <w:pPr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2.</w:t>
      </w:r>
      <w:r w:rsidR="00431195">
        <w:rPr>
          <w:rFonts w:asciiTheme="majorHAnsi" w:hAnsiTheme="majorHAnsi"/>
          <w:b/>
          <w:sz w:val="28"/>
          <w:szCs w:val="28"/>
        </w:rPr>
        <w:t>4</w:t>
      </w:r>
      <w:r w:rsidR="00780382" w:rsidRPr="00780382">
        <w:rPr>
          <w:rFonts w:asciiTheme="majorHAnsi" w:hAnsiTheme="majorHAnsi"/>
          <w:b/>
          <w:sz w:val="28"/>
          <w:szCs w:val="28"/>
        </w:rPr>
        <w:t xml:space="preserve"> Constraints</w:t>
      </w:r>
    </w:p>
    <w:p w14:paraId="6D7BAEAC" w14:textId="7BC85B74" w:rsidR="00780382" w:rsidRPr="00780382" w:rsidRDefault="00780382" w:rsidP="00780382">
      <w:pPr>
        <w:rPr>
          <w:rFonts w:cstheme="minorHAnsi"/>
        </w:rPr>
      </w:pPr>
      <w:r>
        <w:rPr>
          <w:rFonts w:ascii="TeX Gyre Schola" w:eastAsia="ヒラギノ角ゴ Pro W3" w:hAnsi="TeX Gyre Schola"/>
        </w:rPr>
        <w:t xml:space="preserve">Vaccination Record </w:t>
      </w:r>
      <w:proofErr w:type="spellStart"/>
      <w:r>
        <w:rPr>
          <w:rFonts w:ascii="TeX Gyre Schola" w:eastAsia="ヒラギノ角ゴ Pro W3" w:hAnsi="TeX Gyre Schola"/>
        </w:rPr>
        <w:t>iOS</w:t>
      </w:r>
      <w:proofErr w:type="spellEnd"/>
      <w:r>
        <w:rPr>
          <w:rFonts w:ascii="TeX Gyre Schola" w:eastAsia="ヒラギノ角ゴ Pro W3" w:hAnsi="TeX Gyre Schola"/>
        </w:rPr>
        <w:t xml:space="preserve"> App requires live connection thoroughly using the app. If a connection is </w:t>
      </w:r>
      <w:proofErr w:type="gramStart"/>
      <w:r>
        <w:rPr>
          <w:rFonts w:ascii="TeX Gyre Schola" w:eastAsia="ヒラギノ角ゴ Pro W3" w:hAnsi="TeX Gyre Schola"/>
        </w:rPr>
        <w:t>lost ,then</w:t>
      </w:r>
      <w:proofErr w:type="gramEnd"/>
      <w:r>
        <w:rPr>
          <w:rFonts w:ascii="TeX Gyre Schola" w:eastAsia="ヒラギノ角ゴ Pro W3" w:hAnsi="TeX Gyre Schola"/>
        </w:rPr>
        <w:t xml:space="preserve"> the staff may only view current screen which has been downloaded. He </w:t>
      </w:r>
      <w:proofErr w:type="spellStart"/>
      <w:r>
        <w:rPr>
          <w:rFonts w:ascii="TeX Gyre Schola" w:eastAsia="ヒラギノ角ゴ Pro W3" w:hAnsi="TeX Gyre Schola"/>
        </w:rPr>
        <w:t>can not</w:t>
      </w:r>
      <w:proofErr w:type="spellEnd"/>
      <w:r>
        <w:rPr>
          <w:rFonts w:ascii="TeX Gyre Schola" w:eastAsia="ヒラギノ角ゴ Pro W3" w:hAnsi="TeX Gyre Schola"/>
        </w:rPr>
        <w:t xml:space="preserve"> interact with system anymore. When he </w:t>
      </w:r>
      <w:proofErr w:type="gramStart"/>
      <w:r>
        <w:rPr>
          <w:rFonts w:ascii="TeX Gyre Schola" w:eastAsia="ヒラギノ角ゴ Pro W3" w:hAnsi="TeX Gyre Schola"/>
        </w:rPr>
        <w:t>click</w:t>
      </w:r>
      <w:proofErr w:type="gramEnd"/>
      <w:r>
        <w:rPr>
          <w:rFonts w:ascii="TeX Gyre Schola" w:eastAsia="ヒラギノ角ゴ Pro W3" w:hAnsi="TeX Gyre Schola"/>
        </w:rPr>
        <w:t xml:space="preserve"> on something it will show “connection lost” and exit app.</w:t>
      </w:r>
    </w:p>
    <w:p w14:paraId="14B56A94" w14:textId="217FF19B" w:rsidR="00347814" w:rsidRPr="00FA7BD1" w:rsidRDefault="002920C7" w:rsidP="00347814">
      <w:pPr>
        <w:rPr>
          <w:b/>
          <w:sz w:val="28"/>
          <w:szCs w:val="28"/>
        </w:rPr>
      </w:pPr>
      <w:r>
        <w:rPr>
          <w:b/>
          <w:sz w:val="28"/>
          <w:szCs w:val="28"/>
        </w:rPr>
        <w:t>2.</w:t>
      </w:r>
      <w:r w:rsidR="00431195">
        <w:rPr>
          <w:b/>
          <w:sz w:val="28"/>
          <w:szCs w:val="28"/>
        </w:rPr>
        <w:t>5</w:t>
      </w:r>
      <w:r w:rsidR="00347814" w:rsidRPr="00FA7BD1">
        <w:rPr>
          <w:b/>
          <w:sz w:val="28"/>
          <w:szCs w:val="28"/>
        </w:rPr>
        <w:t xml:space="preserve"> Assumptions and d</w:t>
      </w:r>
      <w:r w:rsidR="00FA7BD1">
        <w:rPr>
          <w:b/>
          <w:sz w:val="28"/>
          <w:szCs w:val="28"/>
        </w:rPr>
        <w:t>ependencies</w:t>
      </w:r>
    </w:p>
    <w:p w14:paraId="2E42202D" w14:textId="51A37832" w:rsidR="00780382" w:rsidRPr="00780382" w:rsidRDefault="00780382" w:rsidP="00780382">
      <w:pPr>
        <w:pStyle w:val="Heading1"/>
        <w:numPr>
          <w:ilvl w:val="0"/>
          <w:numId w:val="0"/>
        </w:num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>We</w:t>
      </w:r>
      <w:r w:rsidRPr="00780382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 xml:space="preserve"> </w:t>
      </w:r>
      <w:proofErr w:type="gramStart"/>
      <w:r w:rsidRPr="00780382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>assumes</w:t>
      </w:r>
      <w:proofErr w:type="gramEnd"/>
      <w:r w:rsidRPr="00780382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 xml:space="preserve"> that there will be a database hosted by a server. The server 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>is provided by a well-known and trusted 3</w:t>
      </w:r>
      <w:r w:rsidRPr="00780382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vertAlign w:val="superscript"/>
        </w:rPr>
        <w:t>rd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 xml:space="preserve"> party to ensure that the database is online 24 hours/7days</w:t>
      </w:r>
      <w:r w:rsidRPr="00780382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 xml:space="preserve">. 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>We, the developer also</w:t>
      </w:r>
      <w:r w:rsidRPr="00780382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 xml:space="preserve"> assumes that the users </w:t>
      </w:r>
      <w:r w:rsidR="00E90DB3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 xml:space="preserve">must have an </w:t>
      </w:r>
      <w:proofErr w:type="spellStart"/>
      <w:r w:rsidR="00E90DB3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>iPad</w:t>
      </w:r>
      <w:proofErr w:type="spellEnd"/>
      <w:r w:rsidR="00E90DB3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 xml:space="preserve"> with a good </w:t>
      </w:r>
      <w:proofErr w:type="spellStart"/>
      <w:r w:rsidR="00E90DB3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>Wifi</w:t>
      </w:r>
      <w:proofErr w:type="spellEnd"/>
      <w:r w:rsidR="00E90DB3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 xml:space="preserve"> source/ or cellular data enabled to access internet</w:t>
      </w:r>
      <w:r w:rsidRPr="00780382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>.</w:t>
      </w:r>
      <w:r w:rsidR="00431195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 xml:space="preserve"> </w:t>
      </w:r>
      <w:r w:rsidR="00E90DB3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 xml:space="preserve">The app only </w:t>
      </w:r>
      <w:proofErr w:type="gramStart"/>
      <w:r w:rsidR="00E90DB3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>run</w:t>
      </w:r>
      <w:proofErr w:type="gramEnd"/>
      <w:r w:rsidR="00E90DB3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 xml:space="preserve"> online. </w:t>
      </w:r>
      <w:r w:rsidRPr="00780382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 xml:space="preserve"> </w:t>
      </w:r>
      <w:r w:rsidR="00E90DB3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 xml:space="preserve">No other device than </w:t>
      </w:r>
      <w:proofErr w:type="spellStart"/>
      <w:r w:rsidR="00E90DB3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>iPad</w:t>
      </w:r>
      <w:proofErr w:type="spellEnd"/>
      <w:r w:rsidR="00E90DB3"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t xml:space="preserve"> is supported until further announcement.</w:t>
      </w:r>
    </w:p>
    <w:p w14:paraId="7B3C8CC4" w14:textId="68A831EC" w:rsidR="0034572C" w:rsidRPr="0034572C" w:rsidRDefault="0034572C" w:rsidP="00780382">
      <w:pPr>
        <w:pStyle w:val="Heading1"/>
        <w:numPr>
          <w:ilvl w:val="0"/>
          <w:numId w:val="0"/>
        </w:numPr>
      </w:pPr>
      <w:r>
        <w:t xml:space="preserve">3.  </w:t>
      </w:r>
      <w:r w:rsidRPr="0034572C">
        <w:t>Specific requirements</w:t>
      </w:r>
    </w:p>
    <w:p w14:paraId="4BB13CEF" w14:textId="7A3BF75F" w:rsidR="0034572C" w:rsidRDefault="0034572C" w:rsidP="0034572C">
      <w:pPr>
        <w:pStyle w:val="NoSpacing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t>3.1</w:t>
      </w:r>
      <w:r w:rsidRPr="0034572C">
        <w:rPr>
          <w:rFonts w:asciiTheme="majorHAnsi" w:hAnsiTheme="majorHAnsi" w:cstheme="minorHAnsi"/>
          <w:b/>
          <w:sz w:val="28"/>
          <w:szCs w:val="28"/>
        </w:rPr>
        <w:t xml:space="preserve"> </w:t>
      </w:r>
      <w:r>
        <w:rPr>
          <w:rFonts w:asciiTheme="majorHAnsi" w:hAnsiTheme="majorHAnsi" w:cstheme="minorHAnsi"/>
          <w:b/>
          <w:sz w:val="28"/>
          <w:szCs w:val="28"/>
        </w:rPr>
        <w:t>Actor</w:t>
      </w:r>
    </w:p>
    <w:p w14:paraId="527C2253" w14:textId="50BB8F71" w:rsidR="00AA2E49" w:rsidRDefault="00AA2E49" w:rsidP="0034572C">
      <w:pPr>
        <w:pStyle w:val="NoSpacing"/>
        <w:rPr>
          <w:rFonts w:asciiTheme="majorHAnsi" w:hAnsiTheme="majorHAnsi" w:cstheme="minorHAnsi"/>
          <w:b/>
        </w:rPr>
      </w:pPr>
      <w:r w:rsidRPr="00AA2E49">
        <w:rPr>
          <w:rFonts w:asciiTheme="majorHAnsi" w:hAnsiTheme="majorHAnsi" w:cstheme="minorHAnsi"/>
          <w:b/>
        </w:rPr>
        <w:t>Role: Patient</w:t>
      </w:r>
    </w:p>
    <w:p w14:paraId="19558E71" w14:textId="78AA0F0D" w:rsidR="00AA2E49" w:rsidRPr="00AA2E49" w:rsidRDefault="00AA2E49" w:rsidP="0034572C">
      <w:pPr>
        <w:pStyle w:val="NoSpacing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Most </w:t>
      </w:r>
      <w:proofErr w:type="gramStart"/>
      <w:r>
        <w:rPr>
          <w:rFonts w:asciiTheme="majorHAnsi" w:hAnsiTheme="majorHAnsi" w:cstheme="minorHAnsi"/>
        </w:rPr>
        <w:t>patient</w:t>
      </w:r>
      <w:proofErr w:type="gramEnd"/>
      <w:r>
        <w:rPr>
          <w:rFonts w:asciiTheme="majorHAnsi" w:hAnsiTheme="majorHAnsi" w:cstheme="minorHAnsi"/>
        </w:rPr>
        <w:t xml:space="preserve"> is child under 18 (according to Melinda and gate</w:t>
      </w:r>
      <w:r w:rsidR="001313C9">
        <w:rPr>
          <w:rFonts w:asciiTheme="majorHAnsi" w:hAnsiTheme="majorHAnsi" w:cstheme="minorHAnsi"/>
        </w:rPr>
        <w:t xml:space="preserve"> requirement</w:t>
      </w:r>
      <w:r>
        <w:rPr>
          <w:rFonts w:asciiTheme="majorHAnsi" w:hAnsiTheme="majorHAnsi" w:cstheme="minorHAnsi"/>
        </w:rPr>
        <w:t>)</w:t>
      </w:r>
    </w:p>
    <w:p w14:paraId="15A4075F" w14:textId="20D4D1E6" w:rsidR="00AA2E49" w:rsidRDefault="00AA2E49" w:rsidP="0034572C">
      <w:pPr>
        <w:pStyle w:val="NoSpacing"/>
        <w:rPr>
          <w:rFonts w:asciiTheme="majorHAnsi" w:hAnsiTheme="majorHAnsi" w:cstheme="minorHAnsi"/>
          <w:b/>
        </w:rPr>
      </w:pPr>
      <w:r w:rsidRPr="00AA2E49">
        <w:rPr>
          <w:rFonts w:asciiTheme="majorHAnsi" w:hAnsiTheme="majorHAnsi" w:cstheme="minorHAnsi"/>
          <w:b/>
        </w:rPr>
        <w:t>Role: Health admin</w:t>
      </w:r>
    </w:p>
    <w:p w14:paraId="5FAEAA09" w14:textId="4ABDF4F5" w:rsidR="00A24410" w:rsidRPr="00A24410" w:rsidRDefault="00A24410" w:rsidP="0034572C">
      <w:pPr>
        <w:pStyle w:val="NoSpacing"/>
        <w:rPr>
          <w:rFonts w:asciiTheme="majorHAnsi" w:hAnsiTheme="majorHAnsi" w:cstheme="minorHAnsi"/>
        </w:rPr>
      </w:pPr>
      <w:r w:rsidRPr="00A24410">
        <w:rPr>
          <w:rFonts w:asciiTheme="majorHAnsi" w:hAnsiTheme="majorHAnsi" w:cstheme="minorHAnsi"/>
        </w:rPr>
        <w:t xml:space="preserve">This can be staff/nurse/doctor or anyone that </w:t>
      </w:r>
      <w:proofErr w:type="gramStart"/>
      <w:r w:rsidRPr="00A24410">
        <w:rPr>
          <w:rFonts w:asciiTheme="majorHAnsi" w:hAnsiTheme="majorHAnsi" w:cstheme="minorHAnsi"/>
        </w:rPr>
        <w:t>are</w:t>
      </w:r>
      <w:proofErr w:type="gramEnd"/>
      <w:r w:rsidRPr="00A24410">
        <w:rPr>
          <w:rFonts w:asciiTheme="majorHAnsi" w:hAnsiTheme="majorHAnsi" w:cstheme="minorHAnsi"/>
        </w:rPr>
        <w:t xml:space="preserve"> permitted to take action on the child, access record, inject vaccination.</w:t>
      </w:r>
    </w:p>
    <w:p w14:paraId="1F852E10" w14:textId="181CE286" w:rsidR="00AA2E49" w:rsidRDefault="00AA2E49" w:rsidP="0034572C">
      <w:pPr>
        <w:pStyle w:val="NoSpacing"/>
        <w:rPr>
          <w:rFonts w:asciiTheme="majorHAnsi" w:hAnsiTheme="majorHAnsi" w:cstheme="minorHAnsi"/>
          <w:b/>
        </w:rPr>
      </w:pPr>
      <w:r w:rsidRPr="00AA2E49">
        <w:rPr>
          <w:rFonts w:asciiTheme="majorHAnsi" w:hAnsiTheme="majorHAnsi" w:cstheme="minorHAnsi"/>
          <w:b/>
        </w:rPr>
        <w:t>Role:</w:t>
      </w:r>
      <w:r w:rsidR="00A24410">
        <w:rPr>
          <w:rFonts w:asciiTheme="majorHAnsi" w:hAnsiTheme="majorHAnsi" w:cstheme="minorHAnsi"/>
          <w:b/>
        </w:rPr>
        <w:t xml:space="preserve"> administrator</w:t>
      </w:r>
    </w:p>
    <w:p w14:paraId="746B4519" w14:textId="377CF8CD" w:rsidR="00A24410" w:rsidRPr="00A24410" w:rsidRDefault="00A24410" w:rsidP="0034572C">
      <w:pPr>
        <w:pStyle w:val="NoSpacing"/>
        <w:rPr>
          <w:rFonts w:asciiTheme="majorHAnsi" w:hAnsiTheme="majorHAnsi" w:cstheme="minorHAnsi"/>
        </w:rPr>
      </w:pPr>
      <w:proofErr w:type="gramStart"/>
      <w:r w:rsidRPr="00A24410">
        <w:rPr>
          <w:rFonts w:asciiTheme="majorHAnsi" w:hAnsiTheme="majorHAnsi" w:cstheme="minorHAnsi"/>
        </w:rPr>
        <w:t>Taking care of the system.</w:t>
      </w:r>
      <w:proofErr w:type="gramEnd"/>
      <w:r w:rsidRPr="00A24410">
        <w:rPr>
          <w:rFonts w:asciiTheme="majorHAnsi" w:hAnsiTheme="majorHAnsi" w:cstheme="minorHAnsi"/>
        </w:rPr>
        <w:t xml:space="preserve"> These people will maintain system and support for user</w:t>
      </w:r>
      <w:r>
        <w:rPr>
          <w:rFonts w:asciiTheme="majorHAnsi" w:hAnsiTheme="majorHAnsi" w:cstheme="minorHAnsi"/>
        </w:rPr>
        <w:t xml:space="preserve"> </w:t>
      </w:r>
      <w:r w:rsidRPr="00A24410">
        <w:rPr>
          <w:rFonts w:asciiTheme="majorHAnsi" w:hAnsiTheme="majorHAnsi" w:cstheme="minorHAnsi"/>
        </w:rPr>
        <w:t xml:space="preserve">(health admin) in password/username </w:t>
      </w:r>
      <w:r>
        <w:rPr>
          <w:rFonts w:asciiTheme="majorHAnsi" w:hAnsiTheme="majorHAnsi" w:cstheme="minorHAnsi"/>
        </w:rPr>
        <w:t>recovery.</w:t>
      </w:r>
    </w:p>
    <w:p w14:paraId="7F3DB5AC" w14:textId="10D39D63" w:rsidR="00AA2E49" w:rsidRPr="0034572C" w:rsidRDefault="0034572C" w:rsidP="001A7156">
      <w:pPr>
        <w:pStyle w:val="NoSpacing"/>
        <w:rPr>
          <w:rFonts w:asciiTheme="majorHAnsi" w:hAnsiTheme="majorHAnsi" w:cstheme="minorHAnsi"/>
          <w:b/>
          <w:sz w:val="28"/>
          <w:szCs w:val="28"/>
        </w:rPr>
      </w:pPr>
      <w:r>
        <w:rPr>
          <w:rFonts w:asciiTheme="majorHAnsi" w:hAnsiTheme="majorHAnsi" w:cstheme="minorHAnsi"/>
          <w:b/>
          <w:sz w:val="28"/>
          <w:szCs w:val="28"/>
        </w:rPr>
        <w:t>3.2</w:t>
      </w:r>
      <w:r w:rsidR="001A7156" w:rsidRPr="0034572C">
        <w:rPr>
          <w:rFonts w:asciiTheme="majorHAnsi" w:hAnsiTheme="majorHAnsi" w:cstheme="minorHAnsi"/>
          <w:b/>
          <w:sz w:val="28"/>
          <w:szCs w:val="28"/>
        </w:rPr>
        <w:t xml:space="preserve"> </w:t>
      </w:r>
      <w:r w:rsidR="00AA2E49">
        <w:rPr>
          <w:rFonts w:asciiTheme="majorHAnsi" w:hAnsiTheme="majorHAnsi" w:cstheme="minorHAnsi"/>
          <w:b/>
          <w:sz w:val="28"/>
          <w:szCs w:val="28"/>
        </w:rPr>
        <w:t>Use Case</w:t>
      </w:r>
      <w:r w:rsidR="006A7B4A">
        <w:rPr>
          <w:rFonts w:asciiTheme="majorHAnsi" w:hAnsiTheme="majorHAnsi" w:cstheme="minorHAnsi"/>
          <w:b/>
          <w:sz w:val="28"/>
          <w:szCs w:val="28"/>
        </w:rPr>
        <w:t xml:space="preserve"> Model</w:t>
      </w:r>
    </w:p>
    <w:p w14:paraId="0147F0B7" w14:textId="6C73FE2F" w:rsidR="001A7156" w:rsidRDefault="001A7156" w:rsidP="00EC7407">
      <w:r w:rsidRPr="001A7156">
        <w:rPr>
          <w:noProof/>
          <w:lang w:eastAsia="en-US"/>
        </w:rPr>
        <w:lastRenderedPageBreak/>
        <w:drawing>
          <wp:inline distT="0" distB="0" distL="0" distR="0" wp14:anchorId="38EB352E" wp14:editId="04E9BF4B">
            <wp:extent cx="5943600" cy="3975100"/>
            <wp:effectExtent l="0" t="0" r="0" b="0"/>
            <wp:docPr id="4" name="Content Placeholder 3" descr="Use Case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Use Case.png"/>
                    <pic:cNvPicPr>
                      <a:picLocks noGrp="1"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" b="2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0423" w14:textId="2AE270AF" w:rsidR="00F21DEF" w:rsidRPr="004C6D1A" w:rsidRDefault="006A7B4A" w:rsidP="00347814">
      <w:pPr>
        <w:rPr>
          <w:rFonts w:asciiTheme="majorHAnsi" w:hAnsiTheme="majorHAnsi"/>
          <w:b/>
          <w:sz w:val="28"/>
          <w:szCs w:val="28"/>
        </w:rPr>
      </w:pPr>
      <w:r w:rsidRPr="004C6D1A">
        <w:rPr>
          <w:rFonts w:asciiTheme="majorHAnsi" w:hAnsiTheme="majorHAnsi"/>
          <w:b/>
          <w:sz w:val="28"/>
          <w:szCs w:val="28"/>
        </w:rPr>
        <w:t>3.3 Story board</w:t>
      </w:r>
    </w:p>
    <w:p w14:paraId="29F4CBF0" w14:textId="569BE171" w:rsidR="001E3470" w:rsidRDefault="001E3470" w:rsidP="00347814">
      <w:r w:rsidRPr="001E3470">
        <w:rPr>
          <w:noProof/>
          <w:lang w:eastAsia="en-US"/>
        </w:rPr>
        <w:drawing>
          <wp:inline distT="0" distB="0" distL="0" distR="0" wp14:anchorId="3524896A" wp14:editId="7B0BE42E">
            <wp:extent cx="5943600" cy="3653790"/>
            <wp:effectExtent l="0" t="0" r="0" b="0"/>
            <wp:docPr id="13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23"/>
                    <a:srcRect t="-6225" b="-62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7A86" w14:textId="51B58917" w:rsidR="009E098C" w:rsidRDefault="009E098C" w:rsidP="009E098C">
      <w:pPr>
        <w:rPr>
          <w:rFonts w:asciiTheme="majorHAnsi" w:hAnsiTheme="majorHAnsi"/>
          <w:b/>
          <w:sz w:val="28"/>
          <w:szCs w:val="28"/>
        </w:rPr>
      </w:pPr>
      <w:r w:rsidRPr="004C6D1A">
        <w:rPr>
          <w:rFonts w:asciiTheme="majorHAnsi" w:hAnsiTheme="majorHAnsi"/>
          <w:b/>
          <w:sz w:val="28"/>
          <w:szCs w:val="28"/>
        </w:rPr>
        <w:lastRenderedPageBreak/>
        <w:t xml:space="preserve">3.3 </w:t>
      </w:r>
      <w:r>
        <w:rPr>
          <w:rFonts w:asciiTheme="majorHAnsi" w:hAnsiTheme="majorHAnsi"/>
          <w:b/>
          <w:sz w:val="28"/>
          <w:szCs w:val="28"/>
        </w:rPr>
        <w:t>Database</w:t>
      </w:r>
    </w:p>
    <w:p w14:paraId="317ADB9C" w14:textId="733A4DCD" w:rsidR="009E098C" w:rsidRPr="004C6D1A" w:rsidRDefault="009919BD" w:rsidP="009E098C">
      <w:pPr>
        <w:rPr>
          <w:rFonts w:asciiTheme="majorHAnsi" w:hAnsiTheme="majorHAnsi"/>
          <w:b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73600" behindDoc="1" locked="0" layoutInCell="1" allowOverlap="1" wp14:anchorId="4F51F006" wp14:editId="11E5336F">
            <wp:simplePos x="0" y="0"/>
            <wp:positionH relativeFrom="column">
              <wp:posOffset>-752475</wp:posOffset>
            </wp:positionH>
            <wp:positionV relativeFrom="paragraph">
              <wp:posOffset>292734</wp:posOffset>
            </wp:positionV>
            <wp:extent cx="7515225" cy="5762625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248" cy="5761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76E84" w14:textId="5041467F" w:rsidR="00347814" w:rsidRDefault="00347814" w:rsidP="001A7156"/>
    <w:sectPr w:rsidR="00347814" w:rsidSect="00BF6BE0">
      <w:headerReference w:type="default" r:id="rId25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B9F656" w14:textId="77777777" w:rsidR="00B30FD0" w:rsidRDefault="00B30FD0" w:rsidP="00FA3270">
      <w:pPr>
        <w:spacing w:after="0" w:line="240" w:lineRule="auto"/>
      </w:pPr>
      <w:r>
        <w:separator/>
      </w:r>
    </w:p>
  </w:endnote>
  <w:endnote w:type="continuationSeparator" w:id="0">
    <w:p w14:paraId="1FAC6607" w14:textId="77777777" w:rsidR="00B30FD0" w:rsidRDefault="00B30FD0" w:rsidP="00FA3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ヒラギノ角ゴ Pro W3">
    <w:charset w:val="00"/>
    <w:family w:val="roman"/>
    <w:pitch w:val="default"/>
  </w:font>
  <w:font w:name="TeX Gyre Schola">
    <w:altName w:val="Times New Roman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C21459" w14:textId="77777777" w:rsidR="00B30FD0" w:rsidRDefault="00B30FD0" w:rsidP="00FA3270">
      <w:pPr>
        <w:spacing w:after="0" w:line="240" w:lineRule="auto"/>
      </w:pPr>
      <w:r>
        <w:separator/>
      </w:r>
    </w:p>
  </w:footnote>
  <w:footnote w:type="continuationSeparator" w:id="0">
    <w:p w14:paraId="5F2FE9E7" w14:textId="77777777" w:rsidR="00B30FD0" w:rsidRDefault="00B30FD0" w:rsidP="00FA32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3B5429" w14:textId="0285F372" w:rsidR="00BF6BE0" w:rsidRDefault="00BF6BE0">
    <w:pPr>
      <w:pStyle w:val="Header"/>
    </w:pPr>
    <w:r>
      <w:t>Software Requirements Specification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9A40E5">
      <w:rPr>
        <w:noProof/>
      </w:rPr>
      <w:t>1</w:t>
    </w:r>
    <w:r>
      <w:fldChar w:fldCharType="end"/>
    </w:r>
  </w:p>
  <w:p w14:paraId="3AC34563" w14:textId="77777777" w:rsidR="00FA3270" w:rsidRDefault="00FA327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75097"/>
    <w:multiLevelType w:val="hybridMultilevel"/>
    <w:tmpl w:val="CE76291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417D1C"/>
    <w:multiLevelType w:val="hybridMultilevel"/>
    <w:tmpl w:val="D11A5E4C"/>
    <w:lvl w:ilvl="0" w:tplc="13027A4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B498B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14BD0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196BDE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1A4EE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FE0FD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1CA5A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B62A2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FA818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1BC05AC"/>
    <w:multiLevelType w:val="hybridMultilevel"/>
    <w:tmpl w:val="990E1FF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179F76B9"/>
    <w:multiLevelType w:val="hybridMultilevel"/>
    <w:tmpl w:val="B842588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CB3C12"/>
    <w:multiLevelType w:val="hybridMultilevel"/>
    <w:tmpl w:val="928807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7A3064"/>
    <w:multiLevelType w:val="hybridMultilevel"/>
    <w:tmpl w:val="39E802F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BD0EF0"/>
    <w:multiLevelType w:val="hybridMultilevel"/>
    <w:tmpl w:val="820C9B2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025164"/>
    <w:multiLevelType w:val="hybridMultilevel"/>
    <w:tmpl w:val="1ADCF27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CC378A"/>
    <w:multiLevelType w:val="hybridMultilevel"/>
    <w:tmpl w:val="E7928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AC25EB"/>
    <w:multiLevelType w:val="hybridMultilevel"/>
    <w:tmpl w:val="A3CA0D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1977A7"/>
    <w:multiLevelType w:val="hybridMultilevel"/>
    <w:tmpl w:val="1798A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584488"/>
    <w:multiLevelType w:val="hybridMultilevel"/>
    <w:tmpl w:val="0678790A"/>
    <w:lvl w:ilvl="0" w:tplc="D422CFE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D886450"/>
    <w:multiLevelType w:val="hybridMultilevel"/>
    <w:tmpl w:val="52CE06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9448BA"/>
    <w:multiLevelType w:val="hybridMultilevel"/>
    <w:tmpl w:val="774AD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23613B"/>
    <w:multiLevelType w:val="hybridMultilevel"/>
    <w:tmpl w:val="9B06D31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482ACD"/>
    <w:multiLevelType w:val="hybridMultilevel"/>
    <w:tmpl w:val="6EA88C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104674"/>
    <w:multiLevelType w:val="hybridMultilevel"/>
    <w:tmpl w:val="0FB048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D5244D"/>
    <w:multiLevelType w:val="hybridMultilevel"/>
    <w:tmpl w:val="BE9857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63250E"/>
    <w:multiLevelType w:val="hybridMultilevel"/>
    <w:tmpl w:val="62281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40144B"/>
    <w:multiLevelType w:val="hybridMultilevel"/>
    <w:tmpl w:val="868402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5282E7B"/>
    <w:multiLevelType w:val="hybridMultilevel"/>
    <w:tmpl w:val="A2C6085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B40A3F"/>
    <w:multiLevelType w:val="multilevel"/>
    <w:tmpl w:val="760899E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3">
    <w:nsid w:val="57593D24"/>
    <w:multiLevelType w:val="hybridMultilevel"/>
    <w:tmpl w:val="76E801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8E6B69"/>
    <w:multiLevelType w:val="hybridMultilevel"/>
    <w:tmpl w:val="ED68743A"/>
    <w:lvl w:ilvl="0" w:tplc="78A8284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0660E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B6BBA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A632F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3C6FF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48786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7C50F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9A19E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00378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5EA810D1"/>
    <w:multiLevelType w:val="hybridMultilevel"/>
    <w:tmpl w:val="A1AE166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3370C10"/>
    <w:multiLevelType w:val="hybridMultilevel"/>
    <w:tmpl w:val="0040EE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077E46"/>
    <w:multiLevelType w:val="hybridMultilevel"/>
    <w:tmpl w:val="4594A20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C54C09"/>
    <w:multiLevelType w:val="hybridMultilevel"/>
    <w:tmpl w:val="6A6871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1AF11A8"/>
    <w:multiLevelType w:val="hybridMultilevel"/>
    <w:tmpl w:val="F566F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E32DED"/>
    <w:multiLevelType w:val="hybridMultilevel"/>
    <w:tmpl w:val="231C2C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556B80"/>
    <w:multiLevelType w:val="hybridMultilevel"/>
    <w:tmpl w:val="77600DF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9592862A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6C47BED"/>
    <w:multiLevelType w:val="hybridMultilevel"/>
    <w:tmpl w:val="27F656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93247AE"/>
    <w:multiLevelType w:val="hybridMultilevel"/>
    <w:tmpl w:val="429A5C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FF23959"/>
    <w:multiLevelType w:val="hybridMultilevel"/>
    <w:tmpl w:val="970C0FB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11"/>
  </w:num>
  <w:num w:numId="14">
    <w:abstractNumId w:val="4"/>
  </w:num>
  <w:num w:numId="15">
    <w:abstractNumId w:val="7"/>
  </w:num>
  <w:num w:numId="16">
    <w:abstractNumId w:val="10"/>
  </w:num>
  <w:num w:numId="17">
    <w:abstractNumId w:val="30"/>
  </w:num>
  <w:num w:numId="18">
    <w:abstractNumId w:val="5"/>
  </w:num>
  <w:num w:numId="19">
    <w:abstractNumId w:val="34"/>
  </w:num>
  <w:num w:numId="20">
    <w:abstractNumId w:val="20"/>
  </w:num>
  <w:num w:numId="21">
    <w:abstractNumId w:val="29"/>
  </w:num>
  <w:num w:numId="22">
    <w:abstractNumId w:val="28"/>
  </w:num>
  <w:num w:numId="23">
    <w:abstractNumId w:val="21"/>
  </w:num>
  <w:num w:numId="24">
    <w:abstractNumId w:val="26"/>
  </w:num>
  <w:num w:numId="25">
    <w:abstractNumId w:val="6"/>
  </w:num>
  <w:num w:numId="26">
    <w:abstractNumId w:val="0"/>
  </w:num>
  <w:num w:numId="27">
    <w:abstractNumId w:val="18"/>
  </w:num>
  <w:num w:numId="28">
    <w:abstractNumId w:val="23"/>
  </w:num>
  <w:num w:numId="29">
    <w:abstractNumId w:val="31"/>
  </w:num>
  <w:num w:numId="30">
    <w:abstractNumId w:val="33"/>
  </w:num>
  <w:num w:numId="31">
    <w:abstractNumId w:val="17"/>
  </w:num>
  <w:num w:numId="32">
    <w:abstractNumId w:val="8"/>
  </w:num>
  <w:num w:numId="33">
    <w:abstractNumId w:val="32"/>
  </w:num>
  <w:num w:numId="34">
    <w:abstractNumId w:val="16"/>
  </w:num>
  <w:num w:numId="35">
    <w:abstractNumId w:val="15"/>
  </w:num>
  <w:num w:numId="36">
    <w:abstractNumId w:val="27"/>
  </w:num>
  <w:num w:numId="37">
    <w:abstractNumId w:val="2"/>
  </w:num>
  <w:num w:numId="38">
    <w:abstractNumId w:val="13"/>
  </w:num>
  <w:num w:numId="39">
    <w:abstractNumId w:val="25"/>
  </w:num>
  <w:num w:numId="40">
    <w:abstractNumId w:val="19"/>
  </w:num>
  <w:num w:numId="41">
    <w:abstractNumId w:val="12"/>
  </w:num>
  <w:num w:numId="42">
    <w:abstractNumId w:val="14"/>
  </w:num>
  <w:num w:numId="43">
    <w:abstractNumId w:val="22"/>
  </w:num>
  <w:num w:numId="44">
    <w:abstractNumId w:val="24"/>
  </w:num>
  <w:num w:numId="45">
    <w:abstractNumId w:val="1"/>
  </w:num>
  <w:num w:numId="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172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9D2"/>
    <w:rsid w:val="0000456B"/>
    <w:rsid w:val="000E5A9A"/>
    <w:rsid w:val="001313C9"/>
    <w:rsid w:val="001316F3"/>
    <w:rsid w:val="00177739"/>
    <w:rsid w:val="001A7156"/>
    <w:rsid w:val="001D29C3"/>
    <w:rsid w:val="001E3470"/>
    <w:rsid w:val="002200C1"/>
    <w:rsid w:val="0022074D"/>
    <w:rsid w:val="00244AAC"/>
    <w:rsid w:val="00263B36"/>
    <w:rsid w:val="002920C7"/>
    <w:rsid w:val="002A7CA0"/>
    <w:rsid w:val="002F3A9C"/>
    <w:rsid w:val="003023E8"/>
    <w:rsid w:val="0034572C"/>
    <w:rsid w:val="00347814"/>
    <w:rsid w:val="003676F9"/>
    <w:rsid w:val="00396F22"/>
    <w:rsid w:val="003B1DCA"/>
    <w:rsid w:val="003D44DD"/>
    <w:rsid w:val="00431195"/>
    <w:rsid w:val="00481990"/>
    <w:rsid w:val="004B4282"/>
    <w:rsid w:val="004C6D1A"/>
    <w:rsid w:val="00516E46"/>
    <w:rsid w:val="00590461"/>
    <w:rsid w:val="00594735"/>
    <w:rsid w:val="005C0548"/>
    <w:rsid w:val="006229F8"/>
    <w:rsid w:val="006A1603"/>
    <w:rsid w:val="006A7B4A"/>
    <w:rsid w:val="006B72DD"/>
    <w:rsid w:val="0070578D"/>
    <w:rsid w:val="007172E4"/>
    <w:rsid w:val="00723887"/>
    <w:rsid w:val="00735F96"/>
    <w:rsid w:val="0076726A"/>
    <w:rsid w:val="00780382"/>
    <w:rsid w:val="00786987"/>
    <w:rsid w:val="007A6009"/>
    <w:rsid w:val="007B7E81"/>
    <w:rsid w:val="007E3F28"/>
    <w:rsid w:val="00807342"/>
    <w:rsid w:val="00827A84"/>
    <w:rsid w:val="00847965"/>
    <w:rsid w:val="008A662B"/>
    <w:rsid w:val="008C769E"/>
    <w:rsid w:val="00902836"/>
    <w:rsid w:val="00917699"/>
    <w:rsid w:val="00921B9E"/>
    <w:rsid w:val="00972D57"/>
    <w:rsid w:val="009919BD"/>
    <w:rsid w:val="009A40E5"/>
    <w:rsid w:val="009C2A5D"/>
    <w:rsid w:val="009D1884"/>
    <w:rsid w:val="009E098C"/>
    <w:rsid w:val="00A05426"/>
    <w:rsid w:val="00A24410"/>
    <w:rsid w:val="00A26F62"/>
    <w:rsid w:val="00A31ED3"/>
    <w:rsid w:val="00A41CD9"/>
    <w:rsid w:val="00AA2E49"/>
    <w:rsid w:val="00B30FD0"/>
    <w:rsid w:val="00B340D3"/>
    <w:rsid w:val="00B4292D"/>
    <w:rsid w:val="00BB217F"/>
    <w:rsid w:val="00BC0078"/>
    <w:rsid w:val="00BF6BE0"/>
    <w:rsid w:val="00C05951"/>
    <w:rsid w:val="00C37610"/>
    <w:rsid w:val="00C843F8"/>
    <w:rsid w:val="00C8562F"/>
    <w:rsid w:val="00C87054"/>
    <w:rsid w:val="00D103EC"/>
    <w:rsid w:val="00DD47A1"/>
    <w:rsid w:val="00DE2769"/>
    <w:rsid w:val="00E47D80"/>
    <w:rsid w:val="00E6423C"/>
    <w:rsid w:val="00E71F1A"/>
    <w:rsid w:val="00E90DB3"/>
    <w:rsid w:val="00EA197D"/>
    <w:rsid w:val="00EC7407"/>
    <w:rsid w:val="00ED3244"/>
    <w:rsid w:val="00F13458"/>
    <w:rsid w:val="00F21DEF"/>
    <w:rsid w:val="00F50E43"/>
    <w:rsid w:val="00F51B1E"/>
    <w:rsid w:val="00F709D2"/>
    <w:rsid w:val="00F8218D"/>
    <w:rsid w:val="00FA3270"/>
    <w:rsid w:val="00FA7BD1"/>
    <w:rsid w:val="00FC59AF"/>
    <w:rsid w:val="00FF5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B0BD4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72E4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A5A5A" w:themeColor="text1" w:themeTint="A5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00000" w:themeColor="text1"/>
      <w:shd w:val="clear" w:color="auto" w:fill="F2F2F2" w:themeFill="background1" w:themeFillShade="F2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E3F2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E3F28"/>
    <w:rPr>
      <w:color w:val="6B9F25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07342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6F62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F62"/>
    <w:rPr>
      <w:rFonts w:ascii="Lucida Grande" w:hAnsi="Lucida Grande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FA3270"/>
    <w:pPr>
      <w:tabs>
        <w:tab w:val="right" w:leader="dot" w:pos="9090"/>
      </w:tabs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0045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FA3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270"/>
  </w:style>
  <w:style w:type="paragraph" w:styleId="Footer">
    <w:name w:val="footer"/>
    <w:basedOn w:val="Normal"/>
    <w:link w:val="FooterChar"/>
    <w:uiPriority w:val="99"/>
    <w:unhideWhenUsed/>
    <w:rsid w:val="00FA3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27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72E4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A5A5A" w:themeColor="text1" w:themeTint="A5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00000" w:themeColor="text1"/>
      <w:shd w:val="clear" w:color="auto" w:fill="F2F2F2" w:themeFill="background1" w:themeFillShade="F2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7E3F2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E3F28"/>
    <w:rPr>
      <w:color w:val="6B9F25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07342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6F62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F62"/>
    <w:rPr>
      <w:rFonts w:ascii="Lucida Grande" w:hAnsi="Lucida Grande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FA3270"/>
    <w:pPr>
      <w:tabs>
        <w:tab w:val="right" w:leader="dot" w:pos="9090"/>
      </w:tabs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0045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FA3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270"/>
  </w:style>
  <w:style w:type="paragraph" w:styleId="Footer">
    <w:name w:val="footer"/>
    <w:basedOn w:val="Normal"/>
    <w:link w:val="FooterChar"/>
    <w:uiPriority w:val="99"/>
    <w:unhideWhenUsed/>
    <w:rsid w:val="00FA3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2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63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38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537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93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495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0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5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www.gatesfoundation.org/How-We-Work/General-Information/Grant-Opportunities/Records-for-Life-RFP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nce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D1C5596-923F-442D-AE46-BF75AE0FA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</Template>
  <TotalTime>1823</TotalTime>
  <Pages>12</Pages>
  <Words>1425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lance</dc:creator>
  <cp:lastModifiedBy>dd</cp:lastModifiedBy>
  <cp:revision>55</cp:revision>
  <cp:lastPrinted>2013-11-09T06:33:00Z</cp:lastPrinted>
  <dcterms:created xsi:type="dcterms:W3CDTF">2013-09-27T15:42:00Z</dcterms:created>
  <dcterms:modified xsi:type="dcterms:W3CDTF">2013-11-09T06:34:00Z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